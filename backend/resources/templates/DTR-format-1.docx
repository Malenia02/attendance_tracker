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B5D85" w14:textId="51178720" w:rsidR="00934B89" w:rsidRDefault="003A575E">
      <w:pPr>
        <w:rPr>
          <w:rFonts w:ascii="Tahoma" w:eastAsia="Calibri" w:hAnsi="Tahoma" w:cs="Tahoma"/>
          <w:b/>
          <w:bCs/>
        </w:rPr>
      </w:pPr>
      <w:r>
        <w:rPr>
          <w:noProof/>
          <w:lang w:val="en-PH" w:eastAsia="en-PH"/>
        </w:rPr>
        <mc:AlternateContent>
          <mc:Choice Requires="wpg">
            <w:drawing>
              <wp:anchor distT="0" distB="0" distL="114300" distR="114300" simplePos="0" relativeHeight="251627008" behindDoc="0" locked="0" layoutInCell="1" allowOverlap="1" wp14:anchorId="532D8C35" wp14:editId="6F57F354">
                <wp:simplePos x="0" y="0"/>
                <wp:positionH relativeFrom="column">
                  <wp:posOffset>-409575</wp:posOffset>
                </wp:positionH>
                <wp:positionV relativeFrom="paragraph">
                  <wp:posOffset>-733425</wp:posOffset>
                </wp:positionV>
                <wp:extent cx="2933700" cy="7191375"/>
                <wp:effectExtent l="0" t="0" r="0" b="9525"/>
                <wp:wrapNone/>
                <wp:docPr id="39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33700" cy="7191375"/>
                          <a:chOff x="1110" y="286"/>
                          <a:chExt cx="4620" cy="11325"/>
                        </a:xfrm>
                      </wpg:grpSpPr>
                      <wps:wsp>
                        <wps:cNvPr id="4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110" y="286"/>
                            <a:ext cx="4510" cy="11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chemeClr val="bg1">
                                    <a:lumMod val="5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125AE" w14:textId="77777777" w:rsidR="005F56E1" w:rsidRDefault="005F56E1" w:rsidP="003A38AC">
                              <w:pPr>
                                <w:pStyle w:val="Heading2"/>
                              </w:pPr>
                              <w:r w:rsidRPr="000718AA">
                                <w:rPr>
                                  <w:sz w:val="14"/>
                                </w:rPr>
                                <w:t>Civil Service Form No. 48</w:t>
                              </w:r>
                            </w:p>
                            <w:p w14:paraId="334F6C70" w14:textId="77777777" w:rsidR="005F56E1" w:rsidRDefault="005F56E1" w:rsidP="003A38AC">
                              <w:pPr>
                                <w:pStyle w:val="Heading3"/>
                                <w:spacing w:before="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DAILY TIME RECORD</w:t>
                              </w:r>
                            </w:p>
                            <w:p w14:paraId="08FFD191" w14:textId="77777777" w:rsidR="005F56E1" w:rsidRPr="003A575E" w:rsidRDefault="005F56E1" w:rsidP="003A38AC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Times New Roman"/>
                                  <w:sz w:val="16"/>
                                  <w:u w:val="single"/>
                                </w:rPr>
                              </w:pPr>
                              <w:r w:rsidRPr="003A575E">
                                <w:rPr>
                                  <w:rFonts w:ascii="Calibri" w:eastAsia="Calibri" w:hAnsi="Calibri" w:cs="Times New Roman"/>
                                  <w:sz w:val="16"/>
                                  <w:u w:val="single"/>
                                </w:rPr>
                                <w:t>-----o0o-----</w:t>
                              </w:r>
                            </w:p>
                            <w:p w14:paraId="6BB8D928" w14:textId="501461A9" w:rsidR="005F56E1" w:rsidRDefault="005F56E1" w:rsidP="007A4D95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sz w:val="16"/>
                                </w:rPr>
                              </w:pPr>
                              <w:r>
                                <w:rPr>
                                  <w:rFonts w:ascii="Calibri" w:eastAsia="Calibri" w:hAnsi="Calibri" w:cs="Times New Roman"/>
                                  <w:sz w:val="16"/>
                                </w:rPr>
                                <w:t>(Name)</w:t>
                              </w:r>
                            </w:p>
                            <w:p w14:paraId="2D6FC127" w14:textId="77777777" w:rsidR="005F56E1" w:rsidRPr="00EB62DC" w:rsidRDefault="005F56E1" w:rsidP="003A38AC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sz w:val="12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1494"/>
                                <w:gridCol w:w="336"/>
                                <w:gridCol w:w="1231"/>
                                <w:gridCol w:w="518"/>
                                <w:gridCol w:w="658"/>
                              </w:tblGrid>
                              <w:tr w:rsidR="005F56E1" w14:paraId="16B910A0" w14:textId="77777777" w:rsidTr="005F56E1">
                                <w:tc>
                                  <w:tcPr>
                                    <w:tcW w:w="1548" w:type="dxa"/>
                                  </w:tcPr>
                                  <w:p w14:paraId="3351C51E" w14:textId="77777777" w:rsidR="005F56E1" w:rsidRDefault="005F56E1" w:rsidP="005F56E1">
                                    <w:pPr>
                                      <w:pStyle w:val="Heading2"/>
                                    </w:pPr>
                                    <w:r w:rsidRPr="000718AA">
                                      <w:rPr>
                                        <w:sz w:val="14"/>
                                      </w:rPr>
                                      <w:t xml:space="preserve">For the month of </w:t>
                                    </w:r>
                                  </w:p>
                                </w:tc>
                                <w:tc>
                                  <w:tcPr>
                                    <w:tcW w:w="1620" w:type="dxa"/>
                                    <w:gridSpan w:val="2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6303E278" w14:textId="77777777" w:rsidR="005F56E1" w:rsidRPr="00BC1620" w:rsidRDefault="005F56E1" w:rsidP="005F56E1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Times New Roman"/>
                                        <w:iCs/>
                                        <w:sz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4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2713F5E1" w14:textId="77777777" w:rsidR="005F56E1" w:rsidRDefault="005F56E1" w:rsidP="005F56E1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sz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90" w:type="dxa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43CC7BE0" w14:textId="77777777" w:rsidR="005F56E1" w:rsidRDefault="005F56E1" w:rsidP="005F56E1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14:paraId="60F3275E" w14:textId="77777777" w:rsidTr="005F56E1">
                                <w:trPr>
                                  <w:cantSplit/>
                                </w:trPr>
                                <w:tc>
                                  <w:tcPr>
                                    <w:tcW w:w="1908" w:type="dxa"/>
                                    <w:gridSpan w:val="2"/>
                                    <w:vMerge w:val="restart"/>
                                    <w:vAlign w:val="center"/>
                                  </w:tcPr>
                                  <w:p w14:paraId="54BF9235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sz w:val="14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sz w:val="14"/>
                                      </w:rPr>
                                      <w:t>Official hours for arrival and departure</w:t>
                                    </w:r>
                                  </w:p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5458CB0D" w14:textId="77777777" w:rsidR="005F56E1" w:rsidRPr="000718AA" w:rsidRDefault="005F56E1" w:rsidP="005F56E1">
                                    <w:pPr>
                                      <w:pStyle w:val="Heading1"/>
                                      <w:rPr>
                                        <w:sz w:val="14"/>
                                      </w:rPr>
                                    </w:pPr>
                                    <w:r w:rsidRPr="000718AA">
                                      <w:rPr>
                                        <w:sz w:val="14"/>
                                      </w:rPr>
                                      <w:t>Regular days</w:t>
                                    </w:r>
                                  </w:p>
                                </w:tc>
                                <w:tc>
                                  <w:tcPr>
                                    <w:tcW w:w="1230" w:type="dxa"/>
                                    <w:gridSpan w:val="2"/>
                                    <w:tcBorders>
                                      <w:bottom w:val="single" w:sz="4" w:space="0" w:color="auto"/>
                                    </w:tcBorders>
                                  </w:tcPr>
                                  <w:p w14:paraId="6D729CB8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sz w:val="14"/>
                                      </w:rPr>
                                    </w:pPr>
                                  </w:p>
                                </w:tc>
                              </w:tr>
                              <w:tr w:rsidR="005F56E1" w14:paraId="0190D2D7" w14:textId="77777777" w:rsidTr="005F56E1">
                                <w:trPr>
                                  <w:cantSplit/>
                                </w:trPr>
                                <w:tc>
                                  <w:tcPr>
                                    <w:tcW w:w="1908" w:type="dxa"/>
                                    <w:gridSpan w:val="2"/>
                                    <w:vMerge/>
                                  </w:tcPr>
                                  <w:p w14:paraId="6B3A29F9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sz w:val="1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316913B8" w14:textId="77777777" w:rsidR="005F56E1" w:rsidRPr="000718AA" w:rsidRDefault="005F56E1" w:rsidP="005F56E1">
                                    <w:pPr>
                                      <w:pStyle w:val="Heading1"/>
                                      <w:rPr>
                                        <w:sz w:val="14"/>
                                      </w:rPr>
                                    </w:pPr>
                                    <w:r w:rsidRPr="000718AA">
                                      <w:rPr>
                                        <w:sz w:val="14"/>
                                      </w:rPr>
                                      <w:t>Saturdays</w:t>
                                    </w:r>
                                  </w:p>
                                </w:tc>
                                <w:tc>
                                  <w:tcPr>
                                    <w:tcW w:w="1230" w:type="dxa"/>
                                    <w:gridSpan w:val="2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272640CD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Times New Roman"/>
                                        <w:i/>
                                        <w:iCs/>
                                        <w:sz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BF537D5" w14:textId="77777777" w:rsidR="005F56E1" w:rsidRPr="00EB62DC" w:rsidRDefault="005F56E1" w:rsidP="003A38AC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sz w:val="6"/>
                                </w:rPr>
                              </w:pPr>
                            </w:p>
                            <w:tbl>
                              <w:tblPr>
                                <w:tblW w:w="505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30"/>
                                <w:gridCol w:w="758"/>
                                <w:gridCol w:w="598"/>
                                <w:gridCol w:w="662"/>
                                <w:gridCol w:w="628"/>
                                <w:gridCol w:w="722"/>
                                <w:gridCol w:w="601"/>
                                <w:gridCol w:w="659"/>
                              </w:tblGrid>
                              <w:tr w:rsidR="005F56E1" w:rsidRPr="00582F59" w14:paraId="3EA5891A" w14:textId="77777777" w:rsidTr="00FE0C6E">
                                <w:trPr>
                                  <w:gridAfter w:val="1"/>
                                  <w:wAfter w:w="659" w:type="dxa"/>
                                  <w:cantSplit/>
                                </w:trPr>
                                <w:tc>
                                  <w:tcPr>
                                    <w:tcW w:w="430" w:type="dxa"/>
                                    <w:vMerge w:val="restart"/>
                                    <w:tcBorders>
                                      <w:right w:val="single" w:sz="12" w:space="0" w:color="auto"/>
                                    </w:tcBorders>
                                    <w:vAlign w:val="center"/>
                                  </w:tcPr>
                                  <w:p w14:paraId="796BA2EB" w14:textId="77777777" w:rsidR="005F56E1" w:rsidRPr="00582F59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Arial"/>
                                        <w:sz w:val="14"/>
                                        <w:szCs w:val="16"/>
                                      </w:rPr>
                                      <w:t>Day</w:t>
                                    </w:r>
                                  </w:p>
                                </w:tc>
                                <w:tc>
                                  <w:tcPr>
                                    <w:tcW w:w="1356" w:type="dxa"/>
                                    <w:gridSpan w:val="2"/>
                                    <w:tcBorders>
                                      <w:left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14:paraId="31561416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A.M.</w:t>
                                    </w:r>
                                  </w:p>
                                </w:tc>
                                <w:tc>
                                  <w:tcPr>
                                    <w:tcW w:w="1290" w:type="dxa"/>
                                    <w:gridSpan w:val="2"/>
                                    <w:tcBorders>
                                      <w:left w:val="single" w:sz="12" w:space="0" w:color="auto"/>
                                      <w:right w:val="single" w:sz="12" w:space="0" w:color="auto"/>
                                    </w:tcBorders>
                                  </w:tcPr>
                                  <w:p w14:paraId="4E4D51DB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P.M.</w:t>
                                    </w:r>
                                  </w:p>
                                </w:tc>
                                <w:tc>
                                  <w:tcPr>
                                    <w:tcW w:w="1323" w:type="dxa"/>
                                    <w:gridSpan w:val="2"/>
                                    <w:tcBorders>
                                      <w:top w:val="single" w:sz="4" w:space="0" w:color="auto"/>
                                      <w:left w:val="single" w:sz="12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74A0B70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Undertime</w:t>
                                    </w:r>
                                  </w:p>
                                </w:tc>
                              </w:tr>
                              <w:tr w:rsidR="005F56E1" w:rsidRPr="00582F59" w14:paraId="5787E324" w14:textId="77777777" w:rsidTr="0051437A">
                                <w:trPr>
                                  <w:gridAfter w:val="1"/>
                                  <w:wAfter w:w="659" w:type="dxa"/>
                                  <w:cantSplit/>
                                </w:trPr>
                                <w:tc>
                                  <w:tcPr>
                                    <w:tcW w:w="430" w:type="dxa"/>
                                    <w:vMerge/>
                                    <w:tcBorders>
                                      <w:bottom w:val="single" w:sz="4" w:space="0" w:color="auto"/>
                                      <w:right w:val="single" w:sz="12" w:space="0" w:color="auto"/>
                                    </w:tcBorders>
                                    <w:vAlign w:val="center"/>
                                  </w:tcPr>
                                  <w:p w14:paraId="6F8973DF" w14:textId="77777777" w:rsidR="005F56E1" w:rsidRPr="00582F59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left w:val="single" w:sz="12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072F3284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Arrival</w:t>
                                    </w: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8B1B936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Depar-ture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151B1C7E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Arrival</w:t>
                                    </w: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bottom w:val="single" w:sz="4" w:space="0" w:color="auto"/>
                                      <w:right w:val="single" w:sz="12" w:space="0" w:color="auto"/>
                                    </w:tcBorders>
                                    <w:vAlign w:val="center"/>
                                  </w:tcPr>
                                  <w:p w14:paraId="4C20D960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Depar-ture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12" w:space="0" w:color="auto"/>
                                      <w:bottom w:val="single" w:sz="4" w:space="0" w:color="auto"/>
                                      <w:right w:val="single" w:sz="2" w:space="0" w:color="auto"/>
                                    </w:tcBorders>
                                    <w:vAlign w:val="center"/>
                                  </w:tcPr>
                                  <w:p w14:paraId="23401C48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Hours</w:t>
                                    </w: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2" w:space="0" w:color="auto"/>
                                      <w:bottom w:val="single" w:sz="4" w:space="0" w:color="auto"/>
                                      <w:right w:val="single" w:sz="2" w:space="0" w:color="auto"/>
                                    </w:tcBorders>
                                    <w:vAlign w:val="center"/>
                                  </w:tcPr>
                                  <w:p w14:paraId="6D89B8EA" w14:textId="77777777" w:rsidR="005F56E1" w:rsidRPr="000718AA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</w:pPr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Min-</w:t>
                                    </w:r>
                                    <w:proofErr w:type="spellStart"/>
                                    <w:r w:rsidRPr="000718AA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4"/>
                                        <w:szCs w:val="16"/>
                                      </w:rPr>
                                      <w:t>utes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711FC4" w:rsidRPr="00582F59" w14:paraId="69F63D13" w14:textId="77777777" w:rsidTr="0051437A">
                                <w:trPr>
                                  <w:trHeight w:val="94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top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321B8EB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FBFC4E0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4AF06D03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0492E94E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130D0751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75DE67D1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7041C25F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59" w:type="dxa"/>
                                  </w:tcPr>
                                  <w:p w14:paraId="25CAA3AF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11FC4" w:rsidRPr="00582F59" w14:paraId="24FE18F3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2691ED34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7459B90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546DBB94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10C1F58F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7BF62BCA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2DFAD11B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A34C1DE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264AD53E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430FD7B4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1D2DB6C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1389F92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44E55A5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C3857DC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88F6040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F6C3C1B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36C000E1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1FE361B3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127D003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F6407F1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B915DF9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2CF06D9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B46BA88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36EA516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30EC1EE4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7EEE80F1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ED58926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0FB4A5B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360267A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AB0F09C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10B7141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F04A99F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63A7E107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D69DA68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0ECAFDC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32349EF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BD84CCF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4078C20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09762D3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AB6D8CC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15AB5F3E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3A70A375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E3B9826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F4898B6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F174CB8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BE6F712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6A171A3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A915D0B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11FC4" w:rsidRPr="00582F59" w14:paraId="4BB728F7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A7184BE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FFE6835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7DF08467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0F146ABE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1D4FB04D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152B3312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552FCC0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11FC4" w:rsidRPr="00582F59" w14:paraId="34D02B77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4CAB760E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8DCC742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78D51673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21CB3410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0B990E13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09BDB497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DC5B57C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52E2741D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312050C5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3FC7558E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D2A0712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</w:tcPr>
                                  <w:p w14:paraId="305E1941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4FB92AE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236DC4C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DAE4D90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101340DF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548D5E77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11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E6DE494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8E6EA70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DBCC15F" w14:textId="77777777" w:rsidR="005F56E1" w:rsidRPr="000E11E7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D534EED" w14:textId="77777777" w:rsidR="005F56E1" w:rsidRPr="008338AF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007A5DA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072682D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5FAFDB52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4DAC592B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12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7E59C43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EA8A7C7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7397DA5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39602A0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CEF8C3E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CE3F160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11FC4" w:rsidRPr="00582F59" w14:paraId="14B0FB15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787DC4C2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13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BF23CDE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6715C3D3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490651D0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127D8270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7401CF69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47EEF5A" w14:textId="77777777" w:rsidR="00711FC4" w:rsidRPr="00582F59" w:rsidRDefault="00711FC4" w:rsidP="000E11E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7325F0EE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49D0E9F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14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846DA3A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12ED58F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CC3BDC6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C53FAD8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CCB06DC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3D31052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198B0445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1198BDD2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15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BB6CF5F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F3E3E30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1E486A3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70DF4D5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D764C25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E540D32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FE0C6E" w:rsidRPr="00582F59" w14:paraId="2F81B46C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052F7B06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16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98F5240" w14:textId="166A49CE" w:rsidR="00FE0C6E" w:rsidRPr="00582F59" w:rsidRDefault="00FE0C6E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A531626" w14:textId="114B723D" w:rsidR="00FE0C6E" w:rsidRPr="00582F59" w:rsidRDefault="00FE0C6E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08592C9" w14:textId="54F3352A" w:rsidR="00FE0C6E" w:rsidRPr="00582F59" w:rsidRDefault="00FE0C6E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F5D00D5" w14:textId="2CA51A6B" w:rsidR="00FE0C6E" w:rsidRPr="00582F59" w:rsidRDefault="00FE0C6E" w:rsidP="00711FC4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DF5E717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DAF0C90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034A" w:rsidRPr="00582F59" w14:paraId="38915D87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1DF37159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17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2A2F43D" w14:textId="069E2DCB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1FCD234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ADB6C08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2EB45D2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080C942" w14:textId="2806AB6D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7B5E7FC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034A" w:rsidRPr="00582F59" w14:paraId="447E9E54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3BBDD99D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18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E0C6E2D" w14:textId="7D4F82EF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61077C9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3C47BBE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A665F6B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DEB7191" w14:textId="38FDC474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C708A83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09D2985E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488CD515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19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DD754ED" w14:textId="0555FBC4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8E2012F" w14:textId="7945C9A7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1542FEF" w14:textId="4DD82D11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5BF9EB9" w14:textId="6E5F01E2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338C9D7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4A43002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034A" w:rsidRPr="00582F59" w14:paraId="43105B69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F2C073E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20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B4E84E3" w14:textId="4EA8377D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48AF4AC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1F0BCF0" w14:textId="5F1A71C1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81EC16F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E4CE052" w14:textId="7E2F500B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64653FA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11FC4" w:rsidRPr="00582F59" w14:paraId="304F33EE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58FB0D2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21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47F54C9" w14:textId="616C8591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3E47D76" w14:textId="5CA5D86C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FADD48F" w14:textId="21D7535D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AC050BC" w14:textId="26659379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EE60D85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AA17D42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11FC4" w:rsidRPr="00582F59" w14:paraId="0DBC9C7D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987FAF7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0B3B6D7" w14:textId="536ACE59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97A192B" w14:textId="0EAE6524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C244FE7" w14:textId="73FEBD3B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81A1D1F" w14:textId="1B4CFFD1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CDBFDB0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EA01117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11FC4" w:rsidRPr="00582F59" w14:paraId="31415192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17CC2813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23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E2A3161" w14:textId="2290D53F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3B50CDD" w14:textId="7FD82859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3BB3DB8" w14:textId="64071C5E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13BA7F7" w14:textId="437B15FB" w:rsidR="00711FC4" w:rsidRPr="00582F59" w:rsidRDefault="00711FC4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8A78CB0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ECD3399" w14:textId="77777777" w:rsidR="00711FC4" w:rsidRPr="00582F59" w:rsidRDefault="00711FC4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034A" w:rsidRPr="00582F59" w14:paraId="66539897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31E3117A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24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69D98CE" w14:textId="29518F8E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8927B5D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E3D5D96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1688B22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6FBCB0F" w14:textId="3A0A1F89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4A9EF70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034A" w:rsidRPr="00582F59" w14:paraId="4F01837E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3011D131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25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6A33733" w14:textId="38FD00DF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633CAC1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00B14E9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246A6F6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E897ADE" w14:textId="4A560D3D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B3B5A3D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034A" w:rsidRPr="00582F59" w14:paraId="330D4084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081E4E7F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26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1E4A694" w14:textId="5D172D06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FEB453E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CB7FDE7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9124631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BD75C80" w14:textId="23BB7207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0046115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65B384F9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1E70D249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27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93FF530" w14:textId="397BB356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5AE14E4" w14:textId="344E4361" w:rsidR="00434851" w:rsidRPr="00582F59" w:rsidRDefault="0043485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2646298" w14:textId="401D04CF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0272D0C" w14:textId="5D2719FE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9F7F84E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8FDA518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5F56E1" w:rsidRPr="00582F59" w14:paraId="262B2BD7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33013CF1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28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18BC663" w14:textId="2E298DD1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A469FD3" w14:textId="449F4BBE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26E5605" w14:textId="4485306B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DE6B4BD" w14:textId="599BAE93" w:rsidR="005F56E1" w:rsidRPr="00582F59" w:rsidRDefault="005F56E1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6B095F8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F763DBB" w14:textId="77777777" w:rsidR="005F56E1" w:rsidRPr="00582F59" w:rsidRDefault="005F56E1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FE0C6E" w:rsidRPr="00582F59" w14:paraId="1A41DF13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13DA926" w14:textId="697C5F64" w:rsidR="00FE0C6E" w:rsidRPr="00582F59" w:rsidRDefault="00FE0C6E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29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58F130A" w14:textId="0626E134" w:rsidR="00FE0C6E" w:rsidRPr="00582F59" w:rsidRDefault="00FE0C6E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CDA2041" w14:textId="19FFD1F8" w:rsidR="00FE0C6E" w:rsidRPr="00582F59" w:rsidRDefault="00FE0C6E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7142B3D" w14:textId="2730E64D" w:rsidR="00FE0C6E" w:rsidRPr="00582F59" w:rsidRDefault="00FE0C6E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6BCBA3E4" w14:textId="0B3263F2" w:rsidR="00FE0C6E" w:rsidRPr="00582F59" w:rsidRDefault="00FE0C6E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E5B4EC5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FE9DFF8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FE0C6E" w:rsidRPr="00582F59" w14:paraId="28DA7F32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C17954C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30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5FC763B1" w14:textId="5E7E7F54" w:rsidR="00FE0C6E" w:rsidRPr="00582F59" w:rsidRDefault="00FE0C6E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7F486A78" w14:textId="758DDDAF" w:rsidR="00FE0C6E" w:rsidRPr="00582F59" w:rsidRDefault="00FE0C6E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18297063" w14:textId="61D64E7C" w:rsidR="00FE0C6E" w:rsidRPr="00582F59" w:rsidRDefault="00FE0C6E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08C943EF" w14:textId="1C9A2DA8" w:rsidR="00FE0C6E" w:rsidRPr="00582F59" w:rsidRDefault="00FE0C6E" w:rsidP="004E357D">
                                    <w:pPr>
                                      <w:spacing w:after="0" w:line="240" w:lineRule="auto"/>
                                      <w:ind w:left="-649" w:firstLine="540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C3FE39E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2A0BFC4A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034A" w:rsidRPr="00582F59" w14:paraId="5FF9EC19" w14:textId="77777777" w:rsidTr="0051437A">
                                <w:trPr>
                                  <w:gridAfter w:val="1"/>
                                  <w:wAfter w:w="659" w:type="dxa"/>
                                </w:trPr>
                                <w:tc>
                                  <w:tcPr>
                                    <w:tcW w:w="430" w:type="dxa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614E729C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75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725E830" w14:textId="35E7A3FD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98" w:type="dxa"/>
                                    <w:tcBorders>
                                      <w:left w:val="single" w:sz="4" w:space="0" w:color="auto"/>
                                      <w:right w:val="single" w:sz="2" w:space="0" w:color="auto"/>
                                    </w:tcBorders>
                                  </w:tcPr>
                                  <w:p w14:paraId="6040B90C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EB2CFE3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3EEA0175" w14:textId="77777777" w:rsidR="007D034A" w:rsidRPr="00582F59" w:rsidRDefault="007D034A" w:rsidP="004932D5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4494B69" w14:textId="33076CE9" w:rsidR="007D034A" w:rsidRPr="00582F59" w:rsidRDefault="007D034A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</w:tcPr>
                                  <w:p w14:paraId="4ADECA0B" w14:textId="77777777" w:rsidR="007D034A" w:rsidRPr="00582F59" w:rsidRDefault="007D034A" w:rsidP="009D491B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FE0C6E" w:rsidRPr="00582F59" w14:paraId="4DB8FE4E" w14:textId="77777777" w:rsidTr="007D034A">
                                <w:trPr>
                                  <w:gridAfter w:val="1"/>
                                  <w:wAfter w:w="659" w:type="dxa"/>
                                  <w:cantSplit/>
                                </w:trPr>
                                <w:tc>
                                  <w:tcPr>
                                    <w:tcW w:w="2448" w:type="dxa"/>
                                    <w:gridSpan w:val="4"/>
                                    <w:tcBorders>
                                      <w:right w:val="single" w:sz="4" w:space="0" w:color="auto"/>
                                    </w:tcBorders>
                                  </w:tcPr>
                                  <w:p w14:paraId="11E36EB3" w14:textId="430787A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  <w:r w:rsidRPr="00582F59"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  <w:t>Total</w:t>
                                    </w:r>
                                    <w:r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  <w:t>--------------------------------------</w:t>
                                    </w:r>
                                  </w:p>
                                </w:tc>
                                <w:tc>
                                  <w:tcPr>
                                    <w:tcW w:w="628" w:type="dxa"/>
                                    <w:tcBorders>
                                      <w:left w:val="single" w:sz="4" w:space="0" w:color="auto"/>
                                      <w:right w:val="single" w:sz="12" w:space="0" w:color="auto"/>
                                    </w:tcBorders>
                                  </w:tcPr>
                                  <w:p w14:paraId="5D1A86EB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722" w:type="dxa"/>
                                    <w:tcBorders>
                                      <w:top w:val="single" w:sz="2" w:space="0" w:color="auto"/>
                                      <w:left w:val="single" w:sz="12" w:space="0" w:color="auto"/>
                                      <w:bottom w:val="single" w:sz="2" w:space="0" w:color="auto"/>
                                      <w:right w:val="single" w:sz="2" w:space="0" w:color="auto"/>
                                    </w:tcBorders>
                                  </w:tcPr>
                                  <w:p w14:paraId="5DB6C08F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1" w:type="dxa"/>
                                    <w:tcBorders>
                                      <w:top w:val="single" w:sz="2" w:space="0" w:color="auto"/>
                                      <w:left w:val="single" w:sz="2" w:space="0" w:color="auto"/>
                                      <w:bottom w:val="single" w:sz="2" w:space="0" w:color="auto"/>
                                      <w:right w:val="single" w:sz="2" w:space="0" w:color="auto"/>
                                    </w:tcBorders>
                                  </w:tcPr>
                                  <w:p w14:paraId="470609F6" w14:textId="77777777" w:rsidR="00FE0C6E" w:rsidRPr="00582F59" w:rsidRDefault="00FE0C6E" w:rsidP="009D491B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Calibri" w:eastAsia="Calibri" w:hAnsi="Calibri" w:cs="Arial"/>
                                        <w:b/>
                                        <w:bCs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D00CB4E" w14:textId="77777777" w:rsidR="005F56E1" w:rsidRPr="00EB62DC" w:rsidRDefault="005F56E1" w:rsidP="003A38AC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sz w:val="8"/>
                                </w:rPr>
                              </w:pPr>
                            </w:p>
                            <w:p w14:paraId="3284486D" w14:textId="38477219" w:rsidR="005F56E1" w:rsidRDefault="005F56E1" w:rsidP="003A38AC">
                              <w:pPr>
                                <w:pStyle w:val="BodyText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I certify on my honor that the above is a true and correct report of the hours of work performed, record of which was made daily at the time of arrival and departure from office.</w:t>
                              </w:r>
                            </w:p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222"/>
                              </w:tblGrid>
                              <w:tr w:rsidR="005F56E1" w14:paraId="548B174C" w14:textId="77777777" w:rsidTr="002047F9">
                                <w:tc>
                                  <w:tcPr>
                                    <w:tcW w:w="4222" w:type="dxa"/>
                                    <w:tcBorders>
                                      <w:top w:val="nil"/>
                                      <w:left w:val="nil"/>
                                      <w:bottom w:val="single" w:sz="12" w:space="0" w:color="auto"/>
                                      <w:right w:val="nil"/>
                                    </w:tcBorders>
                                  </w:tcPr>
                                  <w:p w14:paraId="17DB5651" w14:textId="77777777" w:rsidR="005F56E1" w:rsidRDefault="005F56E1" w:rsidP="005F56E1">
                                    <w:pPr>
                                      <w:spacing w:after="0" w:line="240" w:lineRule="auto"/>
                                      <w:rPr>
                                        <w:rFonts w:ascii="Calibri" w:eastAsia="Calibri" w:hAnsi="Calibri" w:cs="Times New Roman"/>
                                        <w:sz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709AF73" w14:textId="329F48E7" w:rsidR="005F56E1" w:rsidRPr="00EB62DC" w:rsidRDefault="005F56E1" w:rsidP="003A38AC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sz w:val="8"/>
                                </w:rPr>
                              </w:pPr>
                            </w:p>
                            <w:p w14:paraId="499CBDBF" w14:textId="77777777" w:rsidR="005F56E1" w:rsidRDefault="005F56E1" w:rsidP="003A38AC">
                              <w:pPr>
                                <w:pStyle w:val="BodyText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VERIFIED as to the prescribed office hours:</w:t>
                              </w:r>
                            </w:p>
                            <w:p w14:paraId="1D2822AE" w14:textId="77777777" w:rsidR="005F56E1" w:rsidRPr="00582F59" w:rsidRDefault="005F56E1" w:rsidP="003A38AC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sz w:val="10"/>
                                </w:rPr>
                              </w:pPr>
                            </w:p>
                            <w:p w14:paraId="27C71BF8" w14:textId="6E15FD4E" w:rsidR="005F56E1" w:rsidRPr="000E11E7" w:rsidRDefault="005F56E1" w:rsidP="003A38AC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b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4237"/>
                              </w:tblGrid>
                              <w:tr w:rsidR="005F56E1" w:rsidRPr="000E11E7" w14:paraId="444B17F3" w14:textId="77777777" w:rsidTr="00A908DC">
                                <w:trPr>
                                  <w:trHeight w:val="123"/>
                                </w:trPr>
                                <w:tc>
                                  <w:tcPr>
                                    <w:tcW w:w="4608" w:type="dxa"/>
                                    <w:tcBorders>
                                      <w:top w:val="nil"/>
                                      <w:left w:val="nil"/>
                                      <w:bottom w:val="single" w:sz="12" w:space="0" w:color="auto"/>
                                      <w:right w:val="nil"/>
                                    </w:tcBorders>
                                  </w:tcPr>
                                  <w:p w14:paraId="1C88B9C2" w14:textId="14E52AC1" w:rsidR="005F56E1" w:rsidRPr="000E11E7" w:rsidRDefault="005F56E1" w:rsidP="005F56E1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Calibri" w:eastAsia="Calibri" w:hAnsi="Calibri" w:cs="Times New Roman"/>
                                        <w:b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FE2A244" w14:textId="77777777" w:rsidR="005F56E1" w:rsidRDefault="005F56E1" w:rsidP="003A38AC">
                              <w:pPr>
                                <w:pStyle w:val="Caption"/>
                              </w:pPr>
                              <w:r>
                                <w:t>In Charge</w:t>
                              </w:r>
                            </w:p>
                            <w:p w14:paraId="0477CE24" w14:textId="77777777" w:rsidR="005F56E1" w:rsidRDefault="005F56E1" w:rsidP="003A38AC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rFonts w:ascii="Calibri" w:eastAsia="Calibri" w:hAnsi="Calibri" w:cs="Times New Roman"/>
                                  <w:sz w:val="14"/>
                                </w:rPr>
                                <w:t>(SEE INSTRUCTION ON BACK)</w:t>
                              </w:r>
                            </w:p>
                            <w:p w14:paraId="032C00D7" w14:textId="77777777" w:rsidR="005F56E1" w:rsidRPr="00E81626" w:rsidRDefault="005F56E1" w:rsidP="003A38AC"/>
                            <w:p w14:paraId="4A28EFB4" w14:textId="77777777" w:rsidR="005F56E1" w:rsidRPr="00E73EB8" w:rsidRDefault="005F56E1" w:rsidP="003A38AC"/>
                            <w:p w14:paraId="1F809DB1" w14:textId="77777777" w:rsidR="005F56E1" w:rsidRPr="003A38AC" w:rsidRDefault="005F56E1" w:rsidP="003A38A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2760" y="1412"/>
                            <a:ext cx="297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ACF0F6" w14:textId="32889FE4" w:rsidR="005F56E1" w:rsidRPr="00E863CF" w:rsidRDefault="005F56E1" w:rsidP="00D2383B">
                              <w:pPr>
                                <w:spacing w:after="0" w:line="240" w:lineRule="auto"/>
                                <w:rPr>
                                  <w:rFonts w:ascii="Tahoma" w:hAnsi="Tahoma" w:cs="Tahoma"/>
                                  <w:b/>
                                  <w:caps/>
                                  <w:sz w:val="20"/>
                                  <w:szCs w:val="24"/>
                                  <w:lang w:val="en-PH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2D8C35" id="Group 67" o:spid="_x0000_s1026" style="position:absolute;margin-left:-32.25pt;margin-top:-57.75pt;width:231pt;height:566.25pt;z-index:251627008" coordorigin="1110,286" coordsize="4620,1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110;top:286;width:4510;height:1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" stroked="f" strokecolor="#7f7f7f [1612]" strokeweight=".5pt">
                  <v:textbox>
                    <w:txbxContent>
                      <w:p w14:paraId="594125AE" w14:textId="77777777" w:rsidR="005F56E1" w:rsidRDefault="005F56E1" w:rsidP="003A38AC">
                        <w:pPr>
                          <w:pStyle w:val="Heading2"/>
                        </w:pPr>
                        <w:r w:rsidRPr="000718AA">
                          <w:rPr>
                            <w:sz w:val="14"/>
                          </w:rPr>
                          <w:t>Civil Service Form No. 48</w:t>
                        </w:r>
                      </w:p>
                      <w:p w14:paraId="334F6C70" w14:textId="77777777" w:rsidR="005F56E1" w:rsidRDefault="005F56E1" w:rsidP="003A38AC">
                        <w:pPr>
                          <w:pStyle w:val="Heading3"/>
                          <w:spacing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DAILY TIME RECORD</w:t>
                        </w:r>
                      </w:p>
                      <w:p w14:paraId="08FFD191" w14:textId="77777777" w:rsidR="005F56E1" w:rsidRPr="003A575E" w:rsidRDefault="005F56E1" w:rsidP="003A38AC">
                        <w:pPr>
                          <w:spacing w:after="0" w:line="240" w:lineRule="auto"/>
                          <w:jc w:val="center"/>
                          <w:rPr>
                            <w:rFonts w:ascii="Calibri" w:eastAsia="Calibri" w:hAnsi="Calibri" w:cs="Times New Roman"/>
                            <w:sz w:val="16"/>
                            <w:u w:val="single"/>
                          </w:rPr>
                        </w:pPr>
                        <w:r w:rsidRPr="003A575E">
                          <w:rPr>
                            <w:rFonts w:ascii="Calibri" w:eastAsia="Calibri" w:hAnsi="Calibri" w:cs="Times New Roman"/>
                            <w:sz w:val="16"/>
                            <w:u w:val="single"/>
                          </w:rPr>
                          <w:t>-----o0o-----</w:t>
                        </w:r>
                      </w:p>
                      <w:p w14:paraId="6BB8D928" w14:textId="501461A9" w:rsidR="005F56E1" w:rsidRDefault="005F56E1" w:rsidP="007A4D95">
                        <w:pPr>
                          <w:spacing w:after="0" w:line="240" w:lineRule="auto"/>
                          <w:rPr>
                            <w:rFonts w:ascii="Calibri" w:eastAsia="Calibri" w:hAnsi="Calibri" w:cs="Times New Roman"/>
                            <w:sz w:val="16"/>
                          </w:rPr>
                        </w:pPr>
                        <w:r>
                          <w:rPr>
                            <w:rFonts w:ascii="Calibri" w:eastAsia="Calibri" w:hAnsi="Calibri" w:cs="Times New Roman"/>
                            <w:sz w:val="16"/>
                          </w:rPr>
                          <w:t>(Name)</w:t>
                        </w:r>
                      </w:p>
                      <w:p w14:paraId="2D6FC127" w14:textId="77777777" w:rsidR="005F56E1" w:rsidRPr="00EB62DC" w:rsidRDefault="005F56E1" w:rsidP="003A38AC">
                        <w:pPr>
                          <w:spacing w:after="0" w:line="240" w:lineRule="auto"/>
                          <w:rPr>
                            <w:rFonts w:ascii="Calibri" w:eastAsia="Calibri" w:hAnsi="Calibri" w:cs="Times New Roman"/>
                            <w:sz w:val="12"/>
                          </w:rPr>
                        </w:pPr>
                      </w:p>
                      <w:tbl>
                        <w:tblPr>
                          <w:tblW w:w="0" w:type="auto"/>
                          <w:tblLook w:val="0000" w:firstRow="0" w:lastRow="0" w:firstColumn="0" w:lastColumn="0" w:noHBand="0" w:noVBand="0"/>
                        </w:tblPr>
                        <w:tblGrid>
                          <w:gridCol w:w="1494"/>
                          <w:gridCol w:w="336"/>
                          <w:gridCol w:w="1231"/>
                          <w:gridCol w:w="518"/>
                          <w:gridCol w:w="658"/>
                        </w:tblGrid>
                        <w:tr w:rsidR="005F56E1" w14:paraId="16B910A0" w14:textId="77777777" w:rsidTr="005F56E1">
                          <w:tc>
                            <w:tcPr>
                              <w:tcW w:w="1548" w:type="dxa"/>
                            </w:tcPr>
                            <w:p w14:paraId="3351C51E" w14:textId="77777777" w:rsidR="005F56E1" w:rsidRDefault="005F56E1" w:rsidP="005F56E1">
                              <w:pPr>
                                <w:pStyle w:val="Heading2"/>
                              </w:pPr>
                              <w:r w:rsidRPr="000718AA">
                                <w:rPr>
                                  <w:sz w:val="14"/>
                                </w:rPr>
                                <w:t xml:space="preserve">For the month of </w:t>
                              </w:r>
                            </w:p>
                          </w:tc>
                          <w:tc>
                            <w:tcPr>
                              <w:tcW w:w="1620" w:type="dxa"/>
                              <w:gridSpan w:val="2"/>
                              <w:tcBorders>
                                <w:bottom w:val="single" w:sz="4" w:space="0" w:color="auto"/>
                              </w:tcBorders>
                            </w:tcPr>
                            <w:p w14:paraId="6303E278" w14:textId="77777777" w:rsidR="005F56E1" w:rsidRPr="00BC1620" w:rsidRDefault="005F56E1" w:rsidP="005F56E1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iCs/>
                                  <w:sz w:val="16"/>
                                </w:rPr>
                              </w:pPr>
                            </w:p>
                          </w:tc>
                          <w:tc>
                            <w:tcPr>
                              <w:tcW w:w="540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2713F5E1" w14:textId="77777777" w:rsidR="005F56E1" w:rsidRDefault="005F56E1" w:rsidP="005F56E1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sz w:val="16"/>
                                </w:rPr>
                              </w:pPr>
                            </w:p>
                          </w:tc>
                          <w:tc>
                            <w:tcPr>
                              <w:tcW w:w="690" w:type="dxa"/>
                              <w:tcBorders>
                                <w:bottom w:val="single" w:sz="4" w:space="0" w:color="auto"/>
                              </w:tcBorders>
                            </w:tcPr>
                            <w:p w14:paraId="43CC7BE0" w14:textId="77777777" w:rsidR="005F56E1" w:rsidRDefault="005F56E1" w:rsidP="005F56E1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sz w:val="16"/>
                                </w:rPr>
                              </w:pPr>
                            </w:p>
                          </w:tc>
                        </w:tr>
                        <w:tr w:rsidR="005F56E1" w14:paraId="60F3275E" w14:textId="77777777" w:rsidTr="005F56E1">
                          <w:trPr>
                            <w:cantSplit/>
                          </w:trPr>
                          <w:tc>
                            <w:tcPr>
                              <w:tcW w:w="1908" w:type="dxa"/>
                              <w:gridSpan w:val="2"/>
                              <w:vMerge w:val="restart"/>
                              <w:vAlign w:val="center"/>
                            </w:tcPr>
                            <w:p w14:paraId="54BF9235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sz w:val="14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sz w:val="14"/>
                                </w:rPr>
                                <w:t>Official hours for arrival and departure</w:t>
                              </w:r>
                            </w:p>
                          </w:tc>
                          <w:tc>
                            <w:tcPr>
                              <w:tcW w:w="1260" w:type="dxa"/>
                            </w:tcPr>
                            <w:p w14:paraId="5458CB0D" w14:textId="77777777" w:rsidR="005F56E1" w:rsidRPr="000718AA" w:rsidRDefault="005F56E1" w:rsidP="005F56E1">
                              <w:pPr>
                                <w:pStyle w:val="Heading1"/>
                                <w:rPr>
                                  <w:sz w:val="14"/>
                                </w:rPr>
                              </w:pPr>
                              <w:r w:rsidRPr="000718AA">
                                <w:rPr>
                                  <w:sz w:val="14"/>
                                </w:rPr>
                                <w:t>Regular days</w:t>
                              </w:r>
                            </w:p>
                          </w:tc>
                          <w:tc>
                            <w:tcPr>
                              <w:tcW w:w="1230" w:type="dxa"/>
                              <w:gridSpan w:val="2"/>
                              <w:tcBorders>
                                <w:bottom w:val="single" w:sz="4" w:space="0" w:color="auto"/>
                              </w:tcBorders>
                            </w:tcPr>
                            <w:p w14:paraId="6D729CB8" w14:textId="77777777" w:rsidR="005F56E1" w:rsidRPr="000718AA" w:rsidRDefault="005F56E1" w:rsidP="005F56E1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sz w:val="14"/>
                                </w:rPr>
                              </w:pPr>
                            </w:p>
                          </w:tc>
                        </w:tr>
                        <w:tr w:rsidR="005F56E1" w14:paraId="0190D2D7" w14:textId="77777777" w:rsidTr="005F56E1">
                          <w:trPr>
                            <w:cantSplit/>
                          </w:trPr>
                          <w:tc>
                            <w:tcPr>
                              <w:tcW w:w="1908" w:type="dxa"/>
                              <w:gridSpan w:val="2"/>
                              <w:vMerge/>
                            </w:tcPr>
                            <w:p w14:paraId="6B3A29F9" w14:textId="77777777" w:rsidR="005F56E1" w:rsidRPr="000718AA" w:rsidRDefault="005F56E1" w:rsidP="005F56E1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sz w:val="14"/>
                                </w:rPr>
                              </w:pPr>
                            </w:p>
                          </w:tc>
                          <w:tc>
                            <w:tcPr>
                              <w:tcW w:w="1260" w:type="dxa"/>
                            </w:tcPr>
                            <w:p w14:paraId="316913B8" w14:textId="77777777" w:rsidR="005F56E1" w:rsidRPr="000718AA" w:rsidRDefault="005F56E1" w:rsidP="005F56E1">
                              <w:pPr>
                                <w:pStyle w:val="Heading1"/>
                                <w:rPr>
                                  <w:sz w:val="14"/>
                                </w:rPr>
                              </w:pPr>
                              <w:r w:rsidRPr="000718AA">
                                <w:rPr>
                                  <w:sz w:val="14"/>
                                </w:rPr>
                                <w:t>Saturdays</w:t>
                              </w:r>
                            </w:p>
                          </w:tc>
                          <w:tc>
                            <w:tcPr>
                              <w:tcW w:w="1230" w:type="dxa"/>
                              <w:gridSpan w:val="2"/>
                              <w:tcBorders>
                                <w:top w:val="single" w:sz="4" w:space="0" w:color="auto"/>
                                <w:bottom w:val="single" w:sz="4" w:space="0" w:color="auto"/>
                              </w:tcBorders>
                            </w:tcPr>
                            <w:p w14:paraId="272640CD" w14:textId="77777777" w:rsidR="005F56E1" w:rsidRPr="000718AA" w:rsidRDefault="005F56E1" w:rsidP="005F56E1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i/>
                                  <w:iCs/>
                                  <w:sz w:val="14"/>
                                </w:rPr>
                              </w:pPr>
                            </w:p>
                          </w:tc>
                        </w:tr>
                      </w:tbl>
                      <w:p w14:paraId="2BF537D5" w14:textId="77777777" w:rsidR="005F56E1" w:rsidRPr="00EB62DC" w:rsidRDefault="005F56E1" w:rsidP="003A38AC">
                        <w:pPr>
                          <w:spacing w:after="0" w:line="240" w:lineRule="auto"/>
                          <w:rPr>
                            <w:rFonts w:ascii="Calibri" w:eastAsia="Calibri" w:hAnsi="Calibri" w:cs="Times New Roman"/>
                            <w:sz w:val="6"/>
                          </w:rPr>
                        </w:pPr>
                      </w:p>
                      <w:tbl>
                        <w:tblPr>
                          <w:tblW w:w="505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430"/>
                          <w:gridCol w:w="758"/>
                          <w:gridCol w:w="598"/>
                          <w:gridCol w:w="662"/>
                          <w:gridCol w:w="628"/>
                          <w:gridCol w:w="722"/>
                          <w:gridCol w:w="601"/>
                          <w:gridCol w:w="659"/>
                        </w:tblGrid>
                        <w:tr w:rsidR="005F56E1" w:rsidRPr="00582F59" w14:paraId="3EA5891A" w14:textId="77777777" w:rsidTr="00FE0C6E">
                          <w:trPr>
                            <w:gridAfter w:val="1"/>
                            <w:wAfter w:w="659" w:type="dxa"/>
                            <w:cantSplit/>
                          </w:trPr>
                          <w:tc>
                            <w:tcPr>
                              <w:tcW w:w="430" w:type="dxa"/>
                              <w:vMerge w:val="restart"/>
                              <w:tcBorders>
                                <w:right w:val="single" w:sz="12" w:space="0" w:color="auto"/>
                              </w:tcBorders>
                              <w:vAlign w:val="center"/>
                            </w:tcPr>
                            <w:p w14:paraId="796BA2EB" w14:textId="77777777" w:rsidR="005F56E1" w:rsidRPr="00582F59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Arial"/>
                                  <w:sz w:val="14"/>
                                  <w:szCs w:val="16"/>
                                </w:rPr>
                                <w:t>Day</w:t>
                              </w:r>
                            </w:p>
                          </w:tc>
                          <w:tc>
                            <w:tcPr>
                              <w:tcW w:w="1356" w:type="dxa"/>
                              <w:gridSpan w:val="2"/>
                              <w:tcBorders>
                                <w:left w:val="single" w:sz="12" w:space="0" w:color="auto"/>
                                <w:right w:val="single" w:sz="12" w:space="0" w:color="auto"/>
                              </w:tcBorders>
                            </w:tcPr>
                            <w:p w14:paraId="31561416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A.M.</w:t>
                              </w:r>
                            </w:p>
                          </w:tc>
                          <w:tc>
                            <w:tcPr>
                              <w:tcW w:w="1290" w:type="dxa"/>
                              <w:gridSpan w:val="2"/>
                              <w:tcBorders>
                                <w:left w:val="single" w:sz="12" w:space="0" w:color="auto"/>
                                <w:right w:val="single" w:sz="12" w:space="0" w:color="auto"/>
                              </w:tcBorders>
                            </w:tcPr>
                            <w:p w14:paraId="4E4D51DB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P.M.</w:t>
                              </w:r>
                            </w:p>
                          </w:tc>
                          <w:tc>
                            <w:tcPr>
                              <w:tcW w:w="1323" w:type="dxa"/>
                              <w:gridSpan w:val="2"/>
                              <w:tcBorders>
                                <w:top w:val="single" w:sz="4" w:space="0" w:color="auto"/>
                                <w:left w:val="single" w:sz="12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74A0B70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Undertime</w:t>
                              </w:r>
                            </w:p>
                          </w:tc>
                        </w:tr>
                        <w:tr w:rsidR="005F56E1" w:rsidRPr="00582F59" w14:paraId="5787E324" w14:textId="77777777" w:rsidTr="0051437A">
                          <w:trPr>
                            <w:gridAfter w:val="1"/>
                            <w:wAfter w:w="659" w:type="dxa"/>
                            <w:cantSplit/>
                          </w:trPr>
                          <w:tc>
                            <w:tcPr>
                              <w:tcW w:w="430" w:type="dxa"/>
                              <w:vMerge/>
                              <w:tcBorders>
                                <w:bottom w:val="single" w:sz="4" w:space="0" w:color="auto"/>
                                <w:right w:val="single" w:sz="12" w:space="0" w:color="auto"/>
                              </w:tcBorders>
                              <w:vAlign w:val="center"/>
                            </w:tcPr>
                            <w:p w14:paraId="6F8973DF" w14:textId="77777777" w:rsidR="005F56E1" w:rsidRPr="00582F59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left w:val="single" w:sz="12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072F3284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Arrival</w:t>
                              </w: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8B1B936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proofErr w:type="spellStart"/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Depar-ture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151B1C7E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Arrival</w:t>
                              </w: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bottom w:val="single" w:sz="4" w:space="0" w:color="auto"/>
                                <w:right w:val="single" w:sz="12" w:space="0" w:color="auto"/>
                              </w:tcBorders>
                              <w:vAlign w:val="center"/>
                            </w:tcPr>
                            <w:p w14:paraId="4C20D960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proofErr w:type="spellStart"/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Depar-ture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12" w:space="0" w:color="auto"/>
                                <w:bottom w:val="single" w:sz="4" w:space="0" w:color="auto"/>
                                <w:right w:val="single" w:sz="2" w:space="0" w:color="auto"/>
                              </w:tcBorders>
                              <w:vAlign w:val="center"/>
                            </w:tcPr>
                            <w:p w14:paraId="23401C48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Hours</w:t>
                              </w: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2" w:space="0" w:color="auto"/>
                                <w:bottom w:val="single" w:sz="4" w:space="0" w:color="auto"/>
                                <w:right w:val="single" w:sz="2" w:space="0" w:color="auto"/>
                              </w:tcBorders>
                              <w:vAlign w:val="center"/>
                            </w:tcPr>
                            <w:p w14:paraId="6D89B8EA" w14:textId="77777777" w:rsidR="005F56E1" w:rsidRPr="000718AA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</w:pPr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Min-</w:t>
                              </w:r>
                              <w:proofErr w:type="spellStart"/>
                              <w:r w:rsidRPr="000718AA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4"/>
                                  <w:szCs w:val="16"/>
                                </w:rPr>
                                <w:t>utes</w:t>
                              </w:r>
                              <w:proofErr w:type="spellEnd"/>
                            </w:p>
                          </w:tc>
                        </w:tr>
                        <w:tr w:rsidR="00711FC4" w:rsidRPr="00582F59" w14:paraId="69F63D13" w14:textId="77777777" w:rsidTr="0051437A">
                          <w:trPr>
                            <w:trHeight w:val="94"/>
                          </w:trPr>
                          <w:tc>
                            <w:tcPr>
                              <w:tcW w:w="430" w:type="dxa"/>
                              <w:tcBorders>
                                <w:top w:val="single" w:sz="4" w:space="0" w:color="auto"/>
                                <w:right w:val="single" w:sz="4" w:space="0" w:color="auto"/>
                              </w:tcBorders>
                            </w:tcPr>
                            <w:p w14:paraId="1321B8EB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FBFC4E0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4AF06D03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0492E94E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130D0751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75DE67D1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7041C25F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59" w:type="dxa"/>
                            </w:tcPr>
                            <w:p w14:paraId="25CAA3AF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11FC4" w:rsidRPr="00582F59" w14:paraId="24FE18F3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2691ED34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7459B90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546DBB94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10C1F58F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7BF62BCA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2DFAD11B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A34C1DE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264AD53E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430FD7B4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1D2DB6C" w14:textId="77777777" w:rsidR="005F56E1" w:rsidRPr="008338AF" w:rsidRDefault="005F56E1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1389F92" w14:textId="77777777" w:rsidR="005F56E1" w:rsidRPr="008338AF" w:rsidRDefault="005F56E1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44E55A5" w14:textId="77777777" w:rsidR="005F56E1" w:rsidRPr="008338AF" w:rsidRDefault="005F56E1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C3857DC" w14:textId="77777777" w:rsidR="005F56E1" w:rsidRPr="008338AF" w:rsidRDefault="005F56E1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88F6040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F6C3C1B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36C000E1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1FE361B3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127D003" w14:textId="77777777" w:rsidR="005F56E1" w:rsidRPr="008338AF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F6407F1" w14:textId="77777777" w:rsidR="005F56E1" w:rsidRPr="008338AF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B915DF9" w14:textId="77777777" w:rsidR="005F56E1" w:rsidRPr="008338AF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2CF06D9" w14:textId="77777777" w:rsidR="005F56E1" w:rsidRPr="008338AF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B46BA88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36EA516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30EC1EE4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7EEE80F1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ED58926" w14:textId="77777777" w:rsidR="005F56E1" w:rsidRPr="008338AF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0FB4A5B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360267A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AB0F09C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10B7141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F04A99F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63A7E107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D69DA68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0ECAFDC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32349EF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BD84CCF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4078C20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09762D3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AB6D8CC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15AB5F3E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3A70A375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E3B9826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F4898B6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F174CB8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BE6F712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6A171A3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A915D0B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11FC4" w:rsidRPr="00582F59" w14:paraId="4BB728F7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A7184BE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1FFE6835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7DF08467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0F146ABE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1D4FB04D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152B3312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3552FCC0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11FC4" w:rsidRPr="00582F59" w14:paraId="34D02B77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4CAB760E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68DCC742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78D51673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21CB3410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0B990E13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09BDB497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DC5B57C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52E2741D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312050C5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</w:tcPr>
                            <w:p w14:paraId="3FC7558E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D2A0712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</w:tcPr>
                            <w:p w14:paraId="305E1941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4FB92AE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236DC4C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DAE4D90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101340DF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548D5E77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11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E6DE494" w14:textId="77777777" w:rsidR="005F56E1" w:rsidRPr="008338AF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8E6EA70" w14:textId="77777777" w:rsidR="005F56E1" w:rsidRPr="008338AF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DBCC15F" w14:textId="77777777" w:rsidR="005F56E1" w:rsidRPr="000E11E7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D534EED" w14:textId="77777777" w:rsidR="005F56E1" w:rsidRPr="008338AF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007A5DA" w14:textId="77777777" w:rsidR="005F56E1" w:rsidRPr="00582F59" w:rsidRDefault="005F56E1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072682D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5FAFDB52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4DAC592B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12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7E59C43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EA8A7C7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7397DA5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39602A0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CEF8C3E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CE3F160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11FC4" w:rsidRPr="00582F59" w14:paraId="14B0FB15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787DC4C2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13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BF23CDE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6715C3D3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490651D0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127D8270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7401CF69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47EEF5A" w14:textId="77777777" w:rsidR="00711FC4" w:rsidRPr="00582F59" w:rsidRDefault="00711FC4" w:rsidP="000E11E7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7325F0EE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49D0E9F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14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846DA3A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12ED58F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CC3BDC6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C53FAD8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CCB06DC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3D31052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198B0445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1198BDD2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15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BB6CF5F" w14:textId="77777777" w:rsidR="005F56E1" w:rsidRPr="00582F59" w:rsidRDefault="005F56E1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F3E3E30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1E486A3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70DF4D5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D764C25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E540D32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E0C6E" w:rsidRPr="00582F59" w14:paraId="2F81B46C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052F7B06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16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98F5240" w14:textId="166A49CE" w:rsidR="00FE0C6E" w:rsidRPr="00582F59" w:rsidRDefault="00FE0C6E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A531626" w14:textId="114B723D" w:rsidR="00FE0C6E" w:rsidRPr="00582F59" w:rsidRDefault="00FE0C6E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08592C9" w14:textId="54F3352A" w:rsidR="00FE0C6E" w:rsidRPr="00582F59" w:rsidRDefault="00FE0C6E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F5D00D5" w14:textId="2CA51A6B" w:rsidR="00FE0C6E" w:rsidRPr="00582F59" w:rsidRDefault="00FE0C6E" w:rsidP="00711FC4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DF5E717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DAF0C90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D034A" w:rsidRPr="00582F59" w14:paraId="38915D87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1DF37159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17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2A2F43D" w14:textId="069E2DCB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1FCD234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ADB6C08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2EB45D2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080C942" w14:textId="2806AB6D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7B5E7FC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D034A" w:rsidRPr="00582F59" w14:paraId="447E9E54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3BBDD99D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18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E0C6E2D" w14:textId="7D4F82EF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61077C9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3C47BBE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A665F6B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DEB7191" w14:textId="38FDC474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C708A83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09D2985E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488CD515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19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5DD754ED" w14:textId="0555FBC4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28E2012F" w14:textId="7945C9A7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01542FEF" w14:textId="4DD82D11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15BF9EB9" w14:textId="6E5F01E2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7338C9D7" w14:textId="77777777" w:rsidR="005F56E1" w:rsidRPr="00582F59" w:rsidRDefault="005F56E1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64A43002" w14:textId="77777777" w:rsidR="005F56E1" w:rsidRPr="00582F59" w:rsidRDefault="005F56E1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D034A" w:rsidRPr="00582F59" w14:paraId="43105B69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F2C073E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20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B4E84E3" w14:textId="4EA8377D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48AF4AC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1F0BCF0" w14:textId="5F1A71C1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81EC16F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E4CE052" w14:textId="7E2F500B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64653FA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11FC4" w:rsidRPr="00582F59" w14:paraId="304F33EE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58FB0D2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21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47F54C9" w14:textId="616C8591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3E47D76" w14:textId="5CA5D86C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FADD48F" w14:textId="21D7535D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AC050BC" w14:textId="26659379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EE60D85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AA17D42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11FC4" w:rsidRPr="00582F59" w14:paraId="0DBC9C7D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987FAF7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0B3B6D7" w14:textId="536ACE59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97A192B" w14:textId="0EAE6524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C244FE7" w14:textId="73FEBD3B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81A1D1F" w14:textId="1B4CFFD1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CDBFDB0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EA01117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11FC4" w:rsidRPr="00582F59" w14:paraId="31415192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17CC2813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23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E2A3161" w14:textId="2290D53F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3B50CDD" w14:textId="7FD82859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3BB3DB8" w14:textId="64071C5E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13BA7F7" w14:textId="437B15FB" w:rsidR="00711FC4" w:rsidRPr="00582F59" w:rsidRDefault="00711FC4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8A78CB0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ECD3399" w14:textId="77777777" w:rsidR="00711FC4" w:rsidRPr="00582F59" w:rsidRDefault="00711FC4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D034A" w:rsidRPr="00582F59" w14:paraId="66539897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31E3117A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24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69D98CE" w14:textId="29518F8E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8927B5D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E3D5D96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1688B22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6FBCB0F" w14:textId="3A0A1F89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4A9EF70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D034A" w:rsidRPr="00582F59" w14:paraId="4F01837E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3011D131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25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6A33733" w14:textId="38FD00DF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633CAC1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00B14E9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246A6F6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E897ADE" w14:textId="4A560D3D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B3B5A3D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D034A" w:rsidRPr="00582F59" w14:paraId="330D4084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081E4E7F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26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1E4A694" w14:textId="5D172D06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FEB453E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CB7FDE7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9124631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BD75C80" w14:textId="23BB7207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0046115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65B384F9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1E70D249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27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93FF530" w14:textId="397BB356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5AE14E4" w14:textId="344E4361" w:rsidR="00434851" w:rsidRPr="00582F59" w:rsidRDefault="0043485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2646298" w14:textId="401D04CF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30272D0C" w14:textId="5D2719FE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9F7F84E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8FDA518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5F56E1" w:rsidRPr="00582F59" w14:paraId="262B2BD7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33013CF1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28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18BC663" w14:textId="2E298DD1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A469FD3" w14:textId="449F4BBE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26E5605" w14:textId="4485306B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DE6B4BD" w14:textId="599BAE93" w:rsidR="005F56E1" w:rsidRPr="00582F59" w:rsidRDefault="005F56E1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6B095F8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F763DBB" w14:textId="77777777" w:rsidR="005F56E1" w:rsidRPr="00582F59" w:rsidRDefault="005F56E1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E0C6E" w:rsidRPr="00582F59" w14:paraId="1A41DF13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13DA926" w14:textId="697C5F64" w:rsidR="00FE0C6E" w:rsidRPr="00582F59" w:rsidRDefault="00FE0C6E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29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58F130A" w14:textId="0626E134" w:rsidR="00FE0C6E" w:rsidRPr="00582F59" w:rsidRDefault="00FE0C6E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CDA2041" w14:textId="19FFD1F8" w:rsidR="00FE0C6E" w:rsidRPr="00582F59" w:rsidRDefault="00FE0C6E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47142B3D" w14:textId="2730E64D" w:rsidR="00FE0C6E" w:rsidRPr="00582F59" w:rsidRDefault="00FE0C6E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6BCBA3E4" w14:textId="0B3263F2" w:rsidR="00FE0C6E" w:rsidRPr="00582F59" w:rsidRDefault="00FE0C6E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E5B4EC5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FE9DFF8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E0C6E" w:rsidRPr="00582F59" w14:paraId="28DA7F32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C17954C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30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5FC763B1" w14:textId="5E7E7F54" w:rsidR="00FE0C6E" w:rsidRPr="00582F59" w:rsidRDefault="00FE0C6E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7F486A78" w14:textId="758DDDAF" w:rsidR="00FE0C6E" w:rsidRPr="00582F59" w:rsidRDefault="00FE0C6E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18297063" w14:textId="61D64E7C" w:rsidR="00FE0C6E" w:rsidRPr="00582F59" w:rsidRDefault="00FE0C6E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08C943EF" w14:textId="1C9A2DA8" w:rsidR="00FE0C6E" w:rsidRPr="00582F59" w:rsidRDefault="00FE0C6E" w:rsidP="004E357D">
                              <w:pPr>
                                <w:spacing w:after="0" w:line="240" w:lineRule="auto"/>
                                <w:ind w:left="-649" w:firstLine="540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C3FE39E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</w:tcPr>
                            <w:p w14:paraId="2A0BFC4A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7D034A" w:rsidRPr="00582F59" w14:paraId="5FF9EC19" w14:textId="77777777" w:rsidTr="0051437A">
                          <w:trPr>
                            <w:gridAfter w:val="1"/>
                            <w:wAfter w:w="659" w:type="dxa"/>
                          </w:trPr>
                          <w:tc>
                            <w:tcPr>
                              <w:tcW w:w="430" w:type="dxa"/>
                              <w:tcBorders>
                                <w:right w:val="single" w:sz="4" w:space="0" w:color="auto"/>
                              </w:tcBorders>
                            </w:tcPr>
                            <w:p w14:paraId="614E729C" w14:textId="77777777" w:rsidR="007D034A" w:rsidRPr="00582F59" w:rsidRDefault="007D034A" w:rsidP="009D491B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75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3725E830" w14:textId="35E7A3FD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598" w:type="dxa"/>
                              <w:tcBorders>
                                <w:left w:val="single" w:sz="4" w:space="0" w:color="auto"/>
                                <w:right w:val="single" w:sz="2" w:space="0" w:color="auto"/>
                              </w:tcBorders>
                            </w:tcPr>
                            <w:p w14:paraId="6040B90C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6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EB2CFE3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3EEA0175" w14:textId="77777777" w:rsidR="007D034A" w:rsidRPr="00582F59" w:rsidRDefault="007D034A" w:rsidP="004932D5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4494B69" w14:textId="33076CE9" w:rsidR="007D034A" w:rsidRPr="00582F59" w:rsidRDefault="007D034A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left w:val="single" w:sz="4" w:space="0" w:color="auto"/>
                                <w:right w:val="single" w:sz="4" w:space="0" w:color="auto"/>
                              </w:tcBorders>
                            </w:tcPr>
                            <w:p w14:paraId="4ADECA0B" w14:textId="77777777" w:rsidR="007D034A" w:rsidRPr="00582F59" w:rsidRDefault="007D034A" w:rsidP="009D491B">
                              <w:pPr>
                                <w:spacing w:after="0" w:line="240" w:lineRule="auto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FE0C6E" w:rsidRPr="00582F59" w14:paraId="4DB8FE4E" w14:textId="77777777" w:rsidTr="007D034A">
                          <w:trPr>
                            <w:gridAfter w:val="1"/>
                            <w:wAfter w:w="659" w:type="dxa"/>
                            <w:cantSplit/>
                          </w:trPr>
                          <w:tc>
                            <w:tcPr>
                              <w:tcW w:w="2448" w:type="dxa"/>
                              <w:gridSpan w:val="4"/>
                              <w:tcBorders>
                                <w:right w:val="single" w:sz="4" w:space="0" w:color="auto"/>
                              </w:tcBorders>
                            </w:tcPr>
                            <w:p w14:paraId="11E36EB3" w14:textId="430787A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  <w:r w:rsidRPr="00582F59"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  <w:t>Total</w:t>
                              </w:r>
                              <w:r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  <w:t>--------------------------------------</w:t>
                              </w:r>
                            </w:p>
                          </w:tc>
                          <w:tc>
                            <w:tcPr>
                              <w:tcW w:w="628" w:type="dxa"/>
                              <w:tcBorders>
                                <w:left w:val="single" w:sz="4" w:space="0" w:color="auto"/>
                                <w:right w:val="single" w:sz="12" w:space="0" w:color="auto"/>
                              </w:tcBorders>
                            </w:tcPr>
                            <w:p w14:paraId="5D1A86EB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722" w:type="dxa"/>
                              <w:tcBorders>
                                <w:top w:val="single" w:sz="2" w:space="0" w:color="auto"/>
                                <w:left w:val="single" w:sz="12" w:space="0" w:color="auto"/>
                                <w:bottom w:val="single" w:sz="2" w:space="0" w:color="auto"/>
                                <w:right w:val="single" w:sz="2" w:space="0" w:color="auto"/>
                              </w:tcBorders>
                            </w:tcPr>
                            <w:p w14:paraId="5DB6C08F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601" w:type="dxa"/>
                              <w:tcBorders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tcBorders>
                            </w:tcPr>
                            <w:p w14:paraId="470609F6" w14:textId="77777777" w:rsidR="00FE0C6E" w:rsidRPr="00582F59" w:rsidRDefault="00FE0C6E" w:rsidP="009D491B">
                              <w:pPr>
                                <w:spacing w:after="0" w:line="240" w:lineRule="auto"/>
                                <w:jc w:val="right"/>
                                <w:rPr>
                                  <w:rFonts w:ascii="Calibri" w:eastAsia="Calibri" w:hAnsi="Calibri" w:cs="Arial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4D00CB4E" w14:textId="77777777" w:rsidR="005F56E1" w:rsidRPr="00EB62DC" w:rsidRDefault="005F56E1" w:rsidP="003A38AC">
                        <w:pPr>
                          <w:spacing w:after="0" w:line="240" w:lineRule="auto"/>
                          <w:rPr>
                            <w:rFonts w:ascii="Calibri" w:eastAsia="Calibri" w:hAnsi="Calibri" w:cs="Times New Roman"/>
                            <w:sz w:val="8"/>
                          </w:rPr>
                        </w:pPr>
                      </w:p>
                      <w:p w14:paraId="3284486D" w14:textId="38477219" w:rsidR="005F56E1" w:rsidRDefault="005F56E1" w:rsidP="003A38AC">
                        <w:pPr>
                          <w:pStyle w:val="BodyText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I certify on my honor that the above is a true and correct report of the hours of work performed, record of which was made daily at the time of arrival and departure from office.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4222"/>
                        </w:tblGrid>
                        <w:tr w:rsidR="005F56E1" w14:paraId="548B174C" w14:textId="77777777" w:rsidTr="002047F9">
                          <w:tc>
                            <w:tcPr>
                              <w:tcW w:w="4222" w:type="dxa"/>
                              <w:tcBorders>
                                <w:top w:val="nil"/>
                                <w:left w:val="nil"/>
                                <w:bottom w:val="single" w:sz="12" w:space="0" w:color="auto"/>
                                <w:right w:val="nil"/>
                              </w:tcBorders>
                            </w:tcPr>
                            <w:p w14:paraId="17DB5651" w14:textId="77777777" w:rsidR="005F56E1" w:rsidRDefault="005F56E1" w:rsidP="005F56E1">
                              <w:pPr>
                                <w:spacing w:after="0" w:line="240" w:lineRule="auto"/>
                                <w:rPr>
                                  <w:rFonts w:ascii="Calibri" w:eastAsia="Calibri" w:hAnsi="Calibri" w:cs="Times New Roman"/>
                                  <w:sz w:val="14"/>
                                </w:rPr>
                              </w:pPr>
                            </w:p>
                          </w:tc>
                        </w:tr>
                      </w:tbl>
                      <w:p w14:paraId="7709AF73" w14:textId="329F48E7" w:rsidR="005F56E1" w:rsidRPr="00EB62DC" w:rsidRDefault="005F56E1" w:rsidP="003A38AC">
                        <w:pPr>
                          <w:spacing w:after="0" w:line="240" w:lineRule="auto"/>
                          <w:rPr>
                            <w:rFonts w:ascii="Calibri" w:eastAsia="Calibri" w:hAnsi="Calibri" w:cs="Times New Roman"/>
                            <w:sz w:val="8"/>
                          </w:rPr>
                        </w:pPr>
                      </w:p>
                      <w:p w14:paraId="499CBDBF" w14:textId="77777777" w:rsidR="005F56E1" w:rsidRDefault="005F56E1" w:rsidP="003A38AC">
                        <w:pPr>
                          <w:pStyle w:val="BodyText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VERIFIED as to the prescribed office hours:</w:t>
                        </w:r>
                      </w:p>
                      <w:p w14:paraId="1D2822AE" w14:textId="77777777" w:rsidR="005F56E1" w:rsidRPr="00582F59" w:rsidRDefault="005F56E1" w:rsidP="003A38AC">
                        <w:pPr>
                          <w:spacing w:after="0" w:line="240" w:lineRule="auto"/>
                          <w:rPr>
                            <w:rFonts w:ascii="Calibri" w:eastAsia="Calibri" w:hAnsi="Calibri" w:cs="Times New Roman"/>
                            <w:sz w:val="10"/>
                          </w:rPr>
                        </w:pPr>
                      </w:p>
                      <w:p w14:paraId="27C71BF8" w14:textId="6E15FD4E" w:rsidR="005F56E1" w:rsidRPr="000E11E7" w:rsidRDefault="005F56E1" w:rsidP="003A38AC">
                        <w:pPr>
                          <w:spacing w:after="0" w:line="240" w:lineRule="auto"/>
                          <w:rPr>
                            <w:rFonts w:ascii="Calibri" w:eastAsia="Calibri" w:hAnsi="Calibri" w:cs="Times New Roman"/>
                            <w:b/>
                          </w:rPr>
                        </w:pP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000" w:firstRow="0" w:lastRow="0" w:firstColumn="0" w:lastColumn="0" w:noHBand="0" w:noVBand="0"/>
                        </w:tblPr>
                        <w:tblGrid>
                          <w:gridCol w:w="4237"/>
                        </w:tblGrid>
                        <w:tr w:rsidR="005F56E1" w:rsidRPr="000E11E7" w14:paraId="444B17F3" w14:textId="77777777" w:rsidTr="00A908DC">
                          <w:trPr>
                            <w:trHeight w:val="123"/>
                          </w:trPr>
                          <w:tc>
                            <w:tcPr>
                              <w:tcW w:w="4608" w:type="dxa"/>
                              <w:tcBorders>
                                <w:top w:val="nil"/>
                                <w:left w:val="nil"/>
                                <w:bottom w:val="single" w:sz="12" w:space="0" w:color="auto"/>
                                <w:right w:val="nil"/>
                              </w:tcBorders>
                            </w:tcPr>
                            <w:p w14:paraId="1C88B9C2" w14:textId="14E52AC1" w:rsidR="005F56E1" w:rsidRPr="000E11E7" w:rsidRDefault="005F56E1" w:rsidP="005F56E1">
                              <w:pPr>
                                <w:spacing w:after="0" w:line="240" w:lineRule="auto"/>
                                <w:jc w:val="center"/>
                                <w:rPr>
                                  <w:rFonts w:ascii="Calibri" w:eastAsia="Calibri" w:hAnsi="Calibri" w:cs="Times New Roman"/>
                                  <w:b/>
                                </w:rPr>
                              </w:pPr>
                            </w:p>
                          </w:tc>
                        </w:tr>
                      </w:tbl>
                      <w:p w14:paraId="0FE2A244" w14:textId="77777777" w:rsidR="005F56E1" w:rsidRDefault="005F56E1" w:rsidP="003A38AC">
                        <w:pPr>
                          <w:pStyle w:val="Caption"/>
                        </w:pPr>
                        <w:r>
                          <w:t>In Charge</w:t>
                        </w:r>
                      </w:p>
                      <w:p w14:paraId="0477CE24" w14:textId="77777777" w:rsidR="005F56E1" w:rsidRDefault="005F56E1" w:rsidP="003A38AC">
                        <w:pPr>
                          <w:spacing w:after="0" w:line="240" w:lineRule="auto"/>
                        </w:pPr>
                        <w:r>
                          <w:rPr>
                            <w:rFonts w:ascii="Calibri" w:eastAsia="Calibri" w:hAnsi="Calibri" w:cs="Times New Roman"/>
                            <w:sz w:val="14"/>
                          </w:rPr>
                          <w:t>(SEE INSTRUCTION ON BACK)</w:t>
                        </w:r>
                      </w:p>
                      <w:p w14:paraId="032C00D7" w14:textId="77777777" w:rsidR="005F56E1" w:rsidRPr="00E81626" w:rsidRDefault="005F56E1" w:rsidP="003A38AC"/>
                      <w:p w14:paraId="4A28EFB4" w14:textId="77777777" w:rsidR="005F56E1" w:rsidRPr="00E73EB8" w:rsidRDefault="005F56E1" w:rsidP="003A38AC"/>
                      <w:p w14:paraId="1F809DB1" w14:textId="77777777" w:rsidR="005F56E1" w:rsidRPr="003A38AC" w:rsidRDefault="005F56E1" w:rsidP="003A38AC"/>
                    </w:txbxContent>
                  </v:textbox>
                </v:shape>
                <v:shape id="Text Box 37" o:spid="_x0000_s1028" type="#_x0000_t202" style="position:absolute;left:2760;top:1412;width:297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21ACF0F6" w14:textId="32889FE4" w:rsidR="005F56E1" w:rsidRPr="00E863CF" w:rsidRDefault="005F56E1" w:rsidP="00D2383B">
                        <w:pPr>
                          <w:spacing w:after="0" w:line="240" w:lineRule="auto"/>
                          <w:rPr>
                            <w:rFonts w:ascii="Tahoma" w:hAnsi="Tahoma" w:cs="Tahoma"/>
                            <w:b/>
                            <w:caps/>
                            <w:sz w:val="20"/>
                            <w:szCs w:val="24"/>
                            <w:lang w:val="en-PH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945B5">
        <w:rPr>
          <w:rFonts w:ascii="Tahoma" w:eastAsia="Calibri" w:hAnsi="Tahoma" w:cs="Tahoma"/>
          <w:b/>
          <w:bCs/>
        </w:rPr>
        <w:t xml:space="preserve">    </w:t>
      </w:r>
      <w:r>
        <w:rPr>
          <w:rFonts w:ascii="Tahoma" w:eastAsia="Calibri" w:hAnsi="Tahoma" w:cs="Tahoma"/>
          <w:b/>
          <w:bCs/>
        </w:rPr>
        <w:pict w14:anchorId="2D4E14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70.5pt">
            <v:imagedata r:id="rId5" o:title="elam sig"/>
          </v:shape>
        </w:pict>
      </w:r>
      <w:r w:rsidR="00DC15F5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8115D55" wp14:editId="5E8A35C0">
                <wp:simplePos x="0" y="0"/>
                <wp:positionH relativeFrom="column">
                  <wp:posOffset>8779510</wp:posOffset>
                </wp:positionH>
                <wp:positionV relativeFrom="paragraph">
                  <wp:posOffset>-877921</wp:posOffset>
                </wp:positionV>
                <wp:extent cx="0" cy="10515600"/>
                <wp:effectExtent l="7620" t="9525" r="11430" b="9525"/>
                <wp:wrapNone/>
                <wp:docPr id="44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15600"/>
                        </a:xfrm>
                        <a:prstGeom prst="straightConnector1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7F7B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26" type="#_x0000_t32" style="position:absolute;margin-left:691.3pt;margin-top:-69.15pt;width:0;height:82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" strokeweight=".5pt">
                <v:stroke dashstyle="1 1" endcap="round"/>
              </v:shape>
            </w:pict>
          </mc:Fallback>
        </mc:AlternateContent>
      </w:r>
      <w:r w:rsidR="00DC15F5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A1F9DC4" wp14:editId="773CFAF6">
                <wp:simplePos x="0" y="0"/>
                <wp:positionH relativeFrom="column">
                  <wp:posOffset>5664835</wp:posOffset>
                </wp:positionH>
                <wp:positionV relativeFrom="paragraph">
                  <wp:posOffset>-875124</wp:posOffset>
                </wp:positionV>
                <wp:extent cx="0" cy="10515600"/>
                <wp:effectExtent l="7620" t="9525" r="11430" b="9525"/>
                <wp:wrapNone/>
                <wp:docPr id="43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15600"/>
                        </a:xfrm>
                        <a:prstGeom prst="straightConnector1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A8885C" id="AutoShape 32" o:spid="_x0000_s1026" type="#_x0000_t32" style="position:absolute;margin-left:446.05pt;margin-top:-68.9pt;width:0;height:82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" strokeweight=".5pt">
                <v:stroke dashstyle="1 1" endcap="round"/>
              </v:shape>
            </w:pict>
          </mc:Fallback>
        </mc:AlternateContent>
      </w:r>
      <w:r w:rsidR="00DC15F5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09443DC" wp14:editId="7974A500">
                <wp:simplePos x="0" y="0"/>
                <wp:positionH relativeFrom="column">
                  <wp:posOffset>5828814</wp:posOffset>
                </wp:positionH>
                <wp:positionV relativeFrom="paragraph">
                  <wp:posOffset>-734695</wp:posOffset>
                </wp:positionV>
                <wp:extent cx="2863850" cy="7200900"/>
                <wp:effectExtent l="0" t="0" r="0" b="0"/>
                <wp:wrapNone/>
                <wp:docPr id="5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0" cy="720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8CC7EE" w14:textId="77777777" w:rsidR="007D034A" w:rsidRDefault="007D034A" w:rsidP="007D034A">
                            <w:pPr>
                              <w:pStyle w:val="Heading2"/>
                            </w:pPr>
                            <w:r w:rsidRPr="000718AA">
                              <w:rPr>
                                <w:sz w:val="14"/>
                              </w:rPr>
                              <w:t>Civil Service Form No. 48</w:t>
                            </w:r>
                          </w:p>
                          <w:p w14:paraId="0EDEBF45" w14:textId="77777777" w:rsidR="007D034A" w:rsidRDefault="007D034A" w:rsidP="007D034A">
                            <w:pPr>
                              <w:pStyle w:val="Heading3"/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DAILY TIME RECORD</w:t>
                            </w:r>
                          </w:p>
                          <w:p w14:paraId="125C6A53" w14:textId="77777777" w:rsidR="007D034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sz w:val="16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sz w:val="16"/>
                              </w:rPr>
                              <w:t>-----o0o-----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237"/>
                            </w:tblGrid>
                            <w:tr w:rsidR="007D034A" w14:paraId="692764B6" w14:textId="77777777">
                              <w:tc>
                                <w:tcPr>
                                  <w:tcW w:w="4398" w:type="dxa"/>
                                </w:tcPr>
                                <w:p w14:paraId="7E67A4BA" w14:textId="1E11E5FB" w:rsidR="007D034A" w:rsidRPr="00BC1620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ahoma" w:eastAsia="Calibri" w:hAnsi="Tahoma" w:cs="Tahoma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74F7EBF" w14:textId="77777777" w:rsidR="007D034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sz w:val="16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sz w:val="16"/>
                              </w:rPr>
                              <w:t>(Name)</w:t>
                            </w:r>
                          </w:p>
                          <w:p w14:paraId="2FBE3D0E" w14:textId="77777777" w:rsidR="007D034A" w:rsidRPr="00EB62DC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12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ook w:val="0000" w:firstRow="0" w:lastRow="0" w:firstColumn="0" w:lastColumn="0" w:noHBand="0" w:noVBand="0"/>
                            </w:tblPr>
                            <w:tblGrid>
                              <w:gridCol w:w="1494"/>
                              <w:gridCol w:w="336"/>
                              <w:gridCol w:w="1231"/>
                              <w:gridCol w:w="518"/>
                              <w:gridCol w:w="658"/>
                            </w:tblGrid>
                            <w:tr w:rsidR="007D034A" w14:paraId="46C1816A" w14:textId="77777777">
                              <w:tc>
                                <w:tcPr>
                                  <w:tcW w:w="1548" w:type="dxa"/>
                                </w:tcPr>
                                <w:p w14:paraId="3039097E" w14:textId="77777777" w:rsidR="007D034A" w:rsidRDefault="007D034A" w:rsidP="007D034A">
                                  <w:pPr>
                                    <w:pStyle w:val="Heading2"/>
                                  </w:pPr>
                                  <w:r w:rsidRPr="000718AA">
                                    <w:rPr>
                                      <w:sz w:val="14"/>
                                    </w:rPr>
                                    <w:t xml:space="preserve">For the month of 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72E0496" w14:textId="77777777" w:rsidR="007D034A" w:rsidRPr="00BC1620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Cs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B72B1DA" w14:textId="77777777" w:rsidR="007D034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5A1DDD59" w14:textId="77777777" w:rsidR="007D034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D034A" w14:paraId="70A57A35" w14:textId="77777777">
                              <w:trPr>
                                <w:cantSplit/>
                              </w:trPr>
                              <w:tc>
                                <w:tcPr>
                                  <w:tcW w:w="1908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088E906F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  <w:t>Official hours for arrival and departure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6047AC64" w14:textId="77777777" w:rsidR="007D034A" w:rsidRPr="000718AA" w:rsidRDefault="007D034A" w:rsidP="007D034A">
                                  <w:pPr>
                                    <w:pStyle w:val="Heading1"/>
                                    <w:rPr>
                                      <w:sz w:val="14"/>
                                    </w:rPr>
                                  </w:pPr>
                                  <w:r w:rsidRPr="000718AA">
                                    <w:rPr>
                                      <w:sz w:val="14"/>
                                    </w:rPr>
                                    <w:t>Regular days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38AD6FC4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D034A" w14:paraId="182BD6DC" w14:textId="77777777">
                              <w:trPr>
                                <w:cantSplit/>
                              </w:trPr>
                              <w:tc>
                                <w:tcPr>
                                  <w:tcW w:w="1908" w:type="dxa"/>
                                  <w:gridSpan w:val="2"/>
                                  <w:vMerge/>
                                </w:tcPr>
                                <w:p w14:paraId="174E3273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2DF22E89" w14:textId="77777777" w:rsidR="007D034A" w:rsidRPr="000718AA" w:rsidRDefault="007D034A" w:rsidP="007D034A">
                                  <w:pPr>
                                    <w:pStyle w:val="Heading1"/>
                                    <w:rPr>
                                      <w:sz w:val="14"/>
                                    </w:rPr>
                                  </w:pPr>
                                  <w:r w:rsidRPr="000718AA">
                                    <w:rPr>
                                      <w:sz w:val="14"/>
                                    </w:rPr>
                                    <w:t>Saturdays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3EEFFF8F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DE7B74" w14:textId="77777777" w:rsidR="007D034A" w:rsidRPr="00EB62DC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6"/>
                              </w:rPr>
                            </w:pPr>
                          </w:p>
                          <w:tbl>
                            <w:tblPr>
                              <w:tblW w:w="505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30"/>
                              <w:gridCol w:w="758"/>
                              <w:gridCol w:w="598"/>
                              <w:gridCol w:w="662"/>
                              <w:gridCol w:w="628"/>
                              <w:gridCol w:w="722"/>
                              <w:gridCol w:w="601"/>
                              <w:gridCol w:w="659"/>
                            </w:tblGrid>
                            <w:tr w:rsidR="007D034A" w:rsidRPr="00582F59" w14:paraId="46436CE3" w14:textId="77777777">
                              <w:trPr>
                                <w:gridAfter w:val="1"/>
                                <w:wAfter w:w="659" w:type="dxa"/>
                                <w:cantSplit/>
                              </w:trPr>
                              <w:tc>
                                <w:tcPr>
                                  <w:tcW w:w="430" w:type="dxa"/>
                                  <w:vMerge w:val="restart"/>
                                  <w:tcBorders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4633008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sz w:val="14"/>
                                      <w:szCs w:val="16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1356" w:type="dxa"/>
                                  <w:gridSpan w:val="2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2DA94B9C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A.M.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  <w:gridSpan w:val="2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52C67B75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P.M.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7B24E7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7D034A" w:rsidRPr="00582F59" w14:paraId="7EADD4ED" w14:textId="77777777" w:rsidTr="0051437A">
                              <w:trPr>
                                <w:gridAfter w:val="1"/>
                                <w:wAfter w:w="659" w:type="dxa"/>
                                <w:cantSplit/>
                              </w:trPr>
                              <w:tc>
                                <w:tcPr>
                                  <w:tcW w:w="430" w:type="dxa"/>
                                  <w:vMerge/>
                                  <w:tcBorders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23B5186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12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577173D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4C372D9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proofErr w:type="spellStart"/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Depar-ture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919DA0F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3FCF223A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proofErr w:type="spellStart"/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Depar-ture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vAlign w:val="center"/>
                                </w:tcPr>
                                <w:p w14:paraId="0860EE6E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vAlign w:val="center"/>
                                </w:tcPr>
                                <w:p w14:paraId="09A79FE5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Min-</w:t>
                                  </w:r>
                                  <w:proofErr w:type="spellStart"/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utes</w:t>
                                  </w:r>
                                  <w:proofErr w:type="spellEnd"/>
                                </w:p>
                              </w:tc>
                            </w:tr>
                            <w:tr w:rsidR="007D034A" w:rsidRPr="00582F59" w14:paraId="3D7DD723" w14:textId="77777777" w:rsidTr="00837F4E">
                              <w:trPr>
                                <w:trHeight w:val="113"/>
                              </w:trPr>
                              <w:tc>
                                <w:tcPr>
                                  <w:tcW w:w="430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DCE85E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6F3C7D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71470DC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4DE8506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64605EF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60293A9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28B9D0E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14:paraId="7B8F24A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1C91066F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FB323A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66C3BA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713A2C8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5FCBC26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26ED2D6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73F38F4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CD505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0145B383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2B0937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B15E61D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229D4FC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DC87FC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59B07A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D421A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01C85C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7338368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A04583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3BA3072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E15643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B721CE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798B108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7CC478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E1457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4063AAD7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E45131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F8FE0B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D36AC7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582004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750A6F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C22140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67BA5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DB793CA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A9DC5C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B9750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CB728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F6390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F5B48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61B7EB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7D97DB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0DA50453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6AD97D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A68C2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C5AF8A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02D62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DE265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722D8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4495DE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D8C0AC3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EA3929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43C35D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04E9C09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68EFC2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066C826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0BD40E5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365C9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4E32DCCE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085D43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92B727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02D2037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4DDBA3D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7E2A3D3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357C9EE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8E82DD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25C6036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04DACE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0EEF844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5B311A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11BA114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A35E58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B334D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6003E2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19AEF43F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CE3EAD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EB5BB7C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CE65B6B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4DC367" w14:textId="77777777" w:rsidR="007D034A" w:rsidRPr="000E11E7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E4E34B6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949125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35186D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4861E76D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7DCDE6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F4C837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5B22B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50E90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F08A41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8C959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153D6B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37B3119F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EF8277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10F35D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7F91F7C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DDBC31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2D7567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6A1DE82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8600BD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A27369D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BB7C46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3F73DE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0E724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43D45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358AF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A21B1A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9AA024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6D7F8D35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D66FB6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2C86EF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E5703C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B38CCA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0FD09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2C264C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6A044E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9C8C9B5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15914C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17FE1B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202791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3EBC11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65A89F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6C6D1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A24F4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62A5979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6EF207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BD248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92E80A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80AFA1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29E3D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A1720A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44D57B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1D1D98F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1B762E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35B149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30927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A6F6A8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5740B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15BA89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45F948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6879C61B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A94069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BCE695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8ABD9D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3D0DF9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F1EF04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0F4019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BEE1A7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461B3BB1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2B1E9B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E5FE2D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F8EA91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EF91C9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5CB7D4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A925A0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945F5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1CBBC57B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DCDC50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0C5B3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713ECE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741C1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66140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61AB4B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94CE5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64AD764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A93C12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166856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517D69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E91595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1C642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13BCD7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46342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13AC2E02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035E56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EAE849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821B5C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048599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2A26AD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EAC58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8A7AD3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0838623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F6DCA3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F3380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AB9708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1E10C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7759AA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5BB9B2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93C7C9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3BAAEA28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0BDE72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0596F2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209F68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34433D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A865CB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FA05BA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E9212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B650659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6E5D17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9A12F9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AAEB7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186F5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B73B25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08DC91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A68392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9B48864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DB1703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B2B507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BBA92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54D33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2370E7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531C06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0AEB72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571F6D11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DE1338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829BA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49A5F2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418DA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AE3E66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0AFA1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4297FF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57A15E68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BA7F77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5CCBB3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35F42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2E3921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F678E9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2D5E65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2F3376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9EC1343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4AF9C8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0143A8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31677A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FF9325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60DD47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ind w:left="-649" w:firstLine="540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9C48A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59CC2D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6276167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0ABEB0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E641E6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31EFD59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E2298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60A6F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1F23A0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4A918C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135D7CBF" w14:textId="77777777">
                              <w:trPr>
                                <w:gridAfter w:val="1"/>
                                <w:wAfter w:w="659" w:type="dxa"/>
                                <w:cantSplit/>
                              </w:trPr>
                              <w:tc>
                                <w:tcPr>
                                  <w:tcW w:w="2448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FD09C9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  <w:t>--------------------------------------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12" w:space="0" w:color="auto"/>
                                  </w:tcBorders>
                                </w:tcPr>
                                <w:p w14:paraId="6113FD2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</w:tcPr>
                                <w:p w14:paraId="56E4D3F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</w:tcPr>
                                <w:p w14:paraId="23A5313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4877199" w14:textId="77777777" w:rsidR="007D034A" w:rsidRPr="00EB62DC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8"/>
                              </w:rPr>
                            </w:pPr>
                          </w:p>
                          <w:p w14:paraId="5B1DB5A0" w14:textId="77777777" w:rsidR="007D034A" w:rsidRDefault="007D034A" w:rsidP="007D034A">
                            <w:pPr>
                              <w:pStyle w:val="BodyText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I certify on my honor that the above is a true and correct report of the hours of work performed, record of which was made daily at the time of arrival and departure from office.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237"/>
                            </w:tblGrid>
                            <w:tr w:rsidR="007D034A" w14:paraId="739C109B" w14:textId="77777777">
                              <w:tc>
                                <w:tcPr>
                                  <w:tcW w:w="4608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1DCD9A10" w14:textId="77777777" w:rsidR="007D034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535FE5F" w14:textId="77777777" w:rsidR="007D034A" w:rsidRPr="00EB62DC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8"/>
                              </w:rPr>
                            </w:pPr>
                          </w:p>
                          <w:p w14:paraId="436C6A4A" w14:textId="77777777" w:rsidR="007D034A" w:rsidRDefault="007D034A" w:rsidP="007D034A">
                            <w:pPr>
                              <w:pStyle w:val="BodyText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VERIFIED as to the prescribed office hours:</w:t>
                            </w:r>
                          </w:p>
                          <w:p w14:paraId="31366250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10"/>
                              </w:rPr>
                            </w:pPr>
                          </w:p>
                          <w:p w14:paraId="0E667134" w14:textId="77777777" w:rsidR="007D034A" w:rsidRPr="000E11E7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b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237"/>
                            </w:tblGrid>
                            <w:tr w:rsidR="007D034A" w:rsidRPr="000E11E7" w14:paraId="3E1064CF" w14:textId="77777777">
                              <w:trPr>
                                <w:trHeight w:val="123"/>
                              </w:trPr>
                              <w:tc>
                                <w:tcPr>
                                  <w:tcW w:w="4608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0B119F13" w14:textId="211D658F" w:rsidR="007D034A" w:rsidRPr="00190EC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ahoma" w:eastAsia="Calibri" w:hAnsi="Tahoma" w:cs="Tahoma"/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F828ED" w14:textId="77777777" w:rsidR="007D034A" w:rsidRDefault="007D034A" w:rsidP="007D034A">
                            <w:pPr>
                              <w:pStyle w:val="Caption"/>
                            </w:pPr>
                            <w:r>
                              <w:t>In Charge</w:t>
                            </w:r>
                          </w:p>
                          <w:p w14:paraId="6C46C9C3" w14:textId="77777777" w:rsidR="007D034A" w:rsidRDefault="007D034A" w:rsidP="007D034A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alibri" w:eastAsia="Calibri" w:hAnsi="Calibri" w:cs="Times New Roman"/>
                                <w:sz w:val="14"/>
                              </w:rPr>
                              <w:t>(SEE INSTRUCTION ON BACK)</w:t>
                            </w:r>
                          </w:p>
                          <w:p w14:paraId="72B72A7C" w14:textId="77777777" w:rsidR="007D034A" w:rsidRPr="00E81626" w:rsidRDefault="007D034A" w:rsidP="007D034A"/>
                          <w:p w14:paraId="77E5BF92" w14:textId="77777777" w:rsidR="007D034A" w:rsidRPr="00E73EB8" w:rsidRDefault="007D034A" w:rsidP="007D034A"/>
                          <w:p w14:paraId="43F32CDD" w14:textId="77777777" w:rsidR="007D034A" w:rsidRPr="003A38AC" w:rsidRDefault="007D034A" w:rsidP="007D034A"/>
                          <w:p w14:paraId="72AC7D98" w14:textId="77777777" w:rsidR="005F56E1" w:rsidRPr="003A38AC" w:rsidRDefault="005F56E1" w:rsidP="000E1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443DC" id="Text Box 30" o:spid="_x0000_s1029" type="#_x0000_t202" style="position:absolute;margin-left:458.95pt;margin-top:-57.85pt;width:225.5pt;height:567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" stroked="f" strokecolor="#7f7f7f [1612]" strokeweight=".5pt">
                <v:textbox>
                  <w:txbxContent>
                    <w:p w14:paraId="178CC7EE" w14:textId="77777777" w:rsidR="007D034A" w:rsidRDefault="007D034A" w:rsidP="007D034A">
                      <w:pPr>
                        <w:pStyle w:val="Heading2"/>
                      </w:pPr>
                      <w:r w:rsidRPr="000718AA">
                        <w:rPr>
                          <w:sz w:val="14"/>
                        </w:rPr>
                        <w:t>Civil Service Form No. 48</w:t>
                      </w:r>
                    </w:p>
                    <w:p w14:paraId="0EDEBF45" w14:textId="77777777" w:rsidR="007D034A" w:rsidRDefault="007D034A" w:rsidP="007D034A">
                      <w:pPr>
                        <w:pStyle w:val="Heading3"/>
                        <w:spacing w:befor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DAILY TIME RECORD</w:t>
                      </w:r>
                    </w:p>
                    <w:p w14:paraId="125C6A53" w14:textId="77777777" w:rsidR="007D034A" w:rsidRDefault="007D034A" w:rsidP="007D034A">
                      <w:pPr>
                        <w:spacing w:after="0" w:line="240" w:lineRule="auto"/>
                        <w:jc w:val="center"/>
                        <w:rPr>
                          <w:rFonts w:ascii="Calibri" w:eastAsia="Calibri" w:hAnsi="Calibri" w:cs="Times New Roman"/>
                          <w:sz w:val="16"/>
                        </w:rPr>
                      </w:pPr>
                      <w:r>
                        <w:rPr>
                          <w:rFonts w:ascii="Calibri" w:eastAsia="Calibri" w:hAnsi="Calibri" w:cs="Times New Roman"/>
                          <w:sz w:val="16"/>
                        </w:rPr>
                        <w:t>-----o0o-----</w:t>
                      </w:r>
                    </w:p>
                    <w:tbl>
                      <w:tblPr>
                        <w:tblW w:w="0" w:type="auto"/>
                        <w:tblBorders>
                          <w:bottom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237"/>
                      </w:tblGrid>
                      <w:tr w:rsidR="007D034A" w14:paraId="692764B6" w14:textId="77777777">
                        <w:tc>
                          <w:tcPr>
                            <w:tcW w:w="4398" w:type="dxa"/>
                          </w:tcPr>
                          <w:p w14:paraId="7E67A4BA" w14:textId="1E11E5FB" w:rsidR="007D034A" w:rsidRPr="00BC1620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Tahoma" w:eastAsia="Calibri" w:hAnsi="Tahoma" w:cs="Tahoma"/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274F7EBF" w14:textId="77777777" w:rsidR="007D034A" w:rsidRDefault="007D034A" w:rsidP="007D034A">
                      <w:pPr>
                        <w:spacing w:after="0" w:line="240" w:lineRule="auto"/>
                        <w:jc w:val="center"/>
                        <w:rPr>
                          <w:rFonts w:ascii="Calibri" w:eastAsia="Calibri" w:hAnsi="Calibri" w:cs="Times New Roman"/>
                          <w:sz w:val="16"/>
                        </w:rPr>
                      </w:pPr>
                      <w:r>
                        <w:rPr>
                          <w:rFonts w:ascii="Calibri" w:eastAsia="Calibri" w:hAnsi="Calibri" w:cs="Times New Roman"/>
                          <w:sz w:val="16"/>
                        </w:rPr>
                        <w:t>(Name)</w:t>
                      </w:r>
                    </w:p>
                    <w:p w14:paraId="2FBE3D0E" w14:textId="77777777" w:rsidR="007D034A" w:rsidRPr="00EB62DC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12"/>
                        </w:rPr>
                      </w:pPr>
                    </w:p>
                    <w:tbl>
                      <w:tblPr>
                        <w:tblW w:w="0" w:type="auto"/>
                        <w:tblLook w:val="0000" w:firstRow="0" w:lastRow="0" w:firstColumn="0" w:lastColumn="0" w:noHBand="0" w:noVBand="0"/>
                      </w:tblPr>
                      <w:tblGrid>
                        <w:gridCol w:w="1494"/>
                        <w:gridCol w:w="336"/>
                        <w:gridCol w:w="1231"/>
                        <w:gridCol w:w="518"/>
                        <w:gridCol w:w="658"/>
                      </w:tblGrid>
                      <w:tr w:rsidR="007D034A" w14:paraId="46C1816A" w14:textId="77777777">
                        <w:tc>
                          <w:tcPr>
                            <w:tcW w:w="1548" w:type="dxa"/>
                          </w:tcPr>
                          <w:p w14:paraId="3039097E" w14:textId="77777777" w:rsidR="007D034A" w:rsidRDefault="007D034A" w:rsidP="007D034A">
                            <w:pPr>
                              <w:pStyle w:val="Heading2"/>
                            </w:pPr>
                            <w:r w:rsidRPr="000718AA">
                              <w:rPr>
                                <w:sz w:val="14"/>
                              </w:rPr>
                              <w:t xml:space="preserve">For the month of </w:t>
                            </w:r>
                          </w:p>
                        </w:tc>
                        <w:tc>
                          <w:tcPr>
                            <w:tcW w:w="1620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172E0496" w14:textId="77777777" w:rsidR="007D034A" w:rsidRPr="00BC1620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Cs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bottom w:val="single" w:sz="4" w:space="0" w:color="auto"/>
                            </w:tcBorders>
                          </w:tcPr>
                          <w:p w14:paraId="5B72B1DA" w14:textId="77777777" w:rsidR="007D034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0" w:type="dxa"/>
                            <w:tcBorders>
                              <w:bottom w:val="single" w:sz="4" w:space="0" w:color="auto"/>
                            </w:tcBorders>
                          </w:tcPr>
                          <w:p w14:paraId="5A1DDD59" w14:textId="77777777" w:rsidR="007D034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6"/>
                              </w:rPr>
                            </w:pPr>
                          </w:p>
                        </w:tc>
                      </w:tr>
                      <w:tr w:rsidR="007D034A" w14:paraId="70A57A35" w14:textId="77777777">
                        <w:trPr>
                          <w:cantSplit/>
                        </w:trPr>
                        <w:tc>
                          <w:tcPr>
                            <w:tcW w:w="1908" w:type="dxa"/>
                            <w:gridSpan w:val="2"/>
                            <w:vMerge w:val="restart"/>
                            <w:vAlign w:val="center"/>
                          </w:tcPr>
                          <w:p w14:paraId="088E906F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</w:pPr>
                            <w:r w:rsidRPr="000718AA"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  <w:t>Official hours for arrival and departure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6047AC64" w14:textId="77777777" w:rsidR="007D034A" w:rsidRPr="000718AA" w:rsidRDefault="007D034A" w:rsidP="007D034A">
                            <w:pPr>
                              <w:pStyle w:val="Heading1"/>
                              <w:rPr>
                                <w:sz w:val="14"/>
                              </w:rPr>
                            </w:pPr>
                            <w:r w:rsidRPr="000718AA">
                              <w:rPr>
                                <w:sz w:val="14"/>
                              </w:rPr>
                              <w:t>Regular days</w:t>
                            </w:r>
                          </w:p>
                        </w:tc>
                        <w:tc>
                          <w:tcPr>
                            <w:tcW w:w="1230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38AD6FC4" w14:textId="77777777" w:rsidR="007D034A" w:rsidRPr="000718A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</w:pPr>
                          </w:p>
                        </w:tc>
                      </w:tr>
                      <w:tr w:rsidR="007D034A" w14:paraId="182BD6DC" w14:textId="77777777">
                        <w:trPr>
                          <w:cantSplit/>
                        </w:trPr>
                        <w:tc>
                          <w:tcPr>
                            <w:tcW w:w="1908" w:type="dxa"/>
                            <w:gridSpan w:val="2"/>
                            <w:vMerge/>
                          </w:tcPr>
                          <w:p w14:paraId="174E3273" w14:textId="77777777" w:rsidR="007D034A" w:rsidRPr="000718A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2DF22E89" w14:textId="77777777" w:rsidR="007D034A" w:rsidRPr="000718AA" w:rsidRDefault="007D034A" w:rsidP="007D034A">
                            <w:pPr>
                              <w:pStyle w:val="Heading1"/>
                              <w:rPr>
                                <w:sz w:val="14"/>
                              </w:rPr>
                            </w:pPr>
                            <w:r w:rsidRPr="000718AA">
                              <w:rPr>
                                <w:sz w:val="14"/>
                              </w:rPr>
                              <w:t>Saturdays</w:t>
                            </w:r>
                          </w:p>
                        </w:tc>
                        <w:tc>
                          <w:tcPr>
                            <w:tcW w:w="1230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3EEFFF8F" w14:textId="77777777" w:rsidR="007D034A" w:rsidRPr="000718A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64DE7B74" w14:textId="77777777" w:rsidR="007D034A" w:rsidRPr="00EB62DC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6"/>
                        </w:rPr>
                      </w:pPr>
                    </w:p>
                    <w:tbl>
                      <w:tblPr>
                        <w:tblW w:w="505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30"/>
                        <w:gridCol w:w="758"/>
                        <w:gridCol w:w="598"/>
                        <w:gridCol w:w="662"/>
                        <w:gridCol w:w="628"/>
                        <w:gridCol w:w="722"/>
                        <w:gridCol w:w="601"/>
                        <w:gridCol w:w="659"/>
                      </w:tblGrid>
                      <w:tr w:rsidR="007D034A" w:rsidRPr="00582F59" w14:paraId="46436CE3" w14:textId="77777777">
                        <w:trPr>
                          <w:gridAfter w:val="1"/>
                          <w:wAfter w:w="659" w:type="dxa"/>
                          <w:cantSplit/>
                        </w:trPr>
                        <w:tc>
                          <w:tcPr>
                            <w:tcW w:w="430" w:type="dxa"/>
                            <w:vMerge w:val="restart"/>
                            <w:tcBorders>
                              <w:right w:val="single" w:sz="12" w:space="0" w:color="auto"/>
                            </w:tcBorders>
                            <w:vAlign w:val="center"/>
                          </w:tcPr>
                          <w:p w14:paraId="4633008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sz w:val="14"/>
                                <w:szCs w:val="16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1356" w:type="dxa"/>
                            <w:gridSpan w:val="2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2DA94B9C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A.M.</w:t>
                            </w:r>
                          </w:p>
                        </w:tc>
                        <w:tc>
                          <w:tcPr>
                            <w:tcW w:w="1290" w:type="dxa"/>
                            <w:gridSpan w:val="2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52C67B75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P.M.</w:t>
                            </w:r>
                          </w:p>
                        </w:tc>
                        <w:tc>
                          <w:tcPr>
                            <w:tcW w:w="1323" w:type="dxa"/>
                            <w:gridSpan w:val="2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7B24E7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Undertime</w:t>
                            </w:r>
                          </w:p>
                        </w:tc>
                      </w:tr>
                      <w:tr w:rsidR="007D034A" w:rsidRPr="00582F59" w14:paraId="7EADD4ED" w14:textId="77777777" w:rsidTr="0051437A">
                        <w:trPr>
                          <w:gridAfter w:val="1"/>
                          <w:wAfter w:w="659" w:type="dxa"/>
                          <w:cantSplit/>
                        </w:trPr>
                        <w:tc>
                          <w:tcPr>
                            <w:tcW w:w="430" w:type="dxa"/>
                            <w:vMerge/>
                            <w:tcBorders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23B5186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12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577173D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4C372D9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Depar-ture</w:t>
                            </w:r>
                            <w:proofErr w:type="spellEnd"/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919DA0F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628" w:type="dxa"/>
                            <w:tcBorders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3FCF223A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Depar-ture</w:t>
                            </w:r>
                            <w:proofErr w:type="spellEnd"/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vAlign w:val="center"/>
                          </w:tcPr>
                          <w:p w14:paraId="0860EE6E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vAlign w:val="center"/>
                          </w:tcPr>
                          <w:p w14:paraId="09A79FE5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Min-</w:t>
                            </w:r>
                            <w:proofErr w:type="spellStart"/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utes</w:t>
                            </w:r>
                            <w:proofErr w:type="spellEnd"/>
                          </w:p>
                        </w:tc>
                      </w:tr>
                      <w:tr w:rsidR="007D034A" w:rsidRPr="00582F59" w14:paraId="3D7DD723" w14:textId="77777777" w:rsidTr="00837F4E">
                        <w:trPr>
                          <w:trHeight w:val="113"/>
                        </w:trPr>
                        <w:tc>
                          <w:tcPr>
                            <w:tcW w:w="430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</w:tcPr>
                          <w:p w14:paraId="6DCE85E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6F3C7D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71470DC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4DE8506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64605EF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60293A9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28B9D0E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 w14:paraId="7B8F24A5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1C91066F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1FB323A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366C3BA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713A2C8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5FCBC26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26ED2D6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73F38F4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1CD505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0145B383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2B0937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B15E61D" w14:textId="77777777" w:rsidR="007D034A" w:rsidRPr="008338AF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229D4FC" w14:textId="77777777" w:rsidR="007D034A" w:rsidRPr="008338AF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DC87FC" w14:textId="77777777" w:rsidR="007D034A" w:rsidRPr="008338AF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59B07A" w14:textId="77777777" w:rsidR="007D034A" w:rsidRPr="008338AF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7D421AB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01C85CC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7338368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A04583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3BA3072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8E15643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B721CE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798B108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7CC478A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E1457C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4063AAD7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E45131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F8FE0B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D36AC7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582004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750A6F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C22140B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67BA51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DB793CA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4A9DC5C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B9750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CB728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F6390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F5B48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61B7EB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7D97DB0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0DA50453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6AD97D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A68C2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C5AF8A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02D62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DE265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722D87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4495DED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D8C0AC3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EA3929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343C35D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04E9C09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68EFC2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066C826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0BD40E5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1365C9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4E32DCCE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085D43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92B727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02D2037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4DDBA3D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7E2A3D3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357C9EE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8E82DD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25C6036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104DACE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0EEF844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5B311A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11BA114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A35E58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B334DF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6003E22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19AEF43F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5CE3EAD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EB5BB7C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CE65B6B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C4DC367" w14:textId="77777777" w:rsidR="007D034A" w:rsidRPr="000E11E7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E4E34B6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9491258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35186D8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4861E76D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7DCDE6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F4C837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5B22B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50E90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F08A41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8C959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153D6BD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37B3119F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EF8277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410F35D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7F91F7C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DDBC31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2D7567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6A1DE82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8600BD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A27369D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BB7C46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3F73DE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0E724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43D45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358AF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A21B1AD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9AA024E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6D7F8D35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3D66FB6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2C86EFF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E5703C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B38CCA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0FD09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2C264C1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6A044E3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9C8C9B5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515914C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17FE1B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202791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3EBC11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65A89F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6C6D1B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CA24F4A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62A5979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26EF207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BD248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92E80A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80AFA1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29E3D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A1720AC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44D57B4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1D1D98F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51B762E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35B149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830927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A6F6A8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5740B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15BA897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45F9487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6879C61B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A94069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BCE695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8ABD9D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3D0DF9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F1EF04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0F4019A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2BEE1A75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461B3BB1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22B1E9B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E5FE2D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F8EA91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EF91C9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5CB7D4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A925A05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B945F5D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1CBBC57B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1DCDC50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A0C5B3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713ECE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741C1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B66140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61AB4BF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94CE51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64AD764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A93C12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166856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517D69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E91595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1C642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13BCD78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463422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13AC2E02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2035E56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EAE849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821B5C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048599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2A26AD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BEAC581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8A7AD32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0838623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4F6DCA3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F3380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AB9708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1E10C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7759AA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5BB9B2B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93C7C91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3BAAEA28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0BDE72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0596F2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209F68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34433D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A865CB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FA05BA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5E9212F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B650659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26E5D17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9A12F9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AAEB7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186F5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B73B25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08DC917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A683925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9B48864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DB1703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B2B507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BBA92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54D33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2370E7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531C066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0AEB722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571F6D11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DE1338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829BA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49A5F2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418DA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AE3E66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0AFA1A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4297FFA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57A15E68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BA7F77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5CCBB3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35F42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2E3921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F678E9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2D5E65C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2F33767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9EC1343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4AF9C8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0143A8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31677A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FF9325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60DD474" w14:textId="77777777" w:rsidR="007D034A" w:rsidRPr="00582F59" w:rsidRDefault="007D034A" w:rsidP="007D034A">
                            <w:pPr>
                              <w:spacing w:after="0" w:line="240" w:lineRule="auto"/>
                              <w:ind w:left="-649" w:firstLine="540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B9C48AD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59CC2DA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6276167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70ABEB0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E641E6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31EFD59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8E2298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7760A6F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1F23A08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4A918C0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135D7CBF" w14:textId="77777777">
                        <w:trPr>
                          <w:gridAfter w:val="1"/>
                          <w:wAfter w:w="659" w:type="dxa"/>
                          <w:cantSplit/>
                        </w:trPr>
                        <w:tc>
                          <w:tcPr>
                            <w:tcW w:w="2448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5FD09C96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  <w:t>Total</w:t>
                            </w:r>
                            <w:r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  <w:t>--------------------------------------</w:t>
                            </w: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12" w:space="0" w:color="auto"/>
                            </w:tcBorders>
                          </w:tcPr>
                          <w:p w14:paraId="6113FD2F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</w:tcPr>
                          <w:p w14:paraId="56E4D3FB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</w:tcPr>
                          <w:p w14:paraId="23A53135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04877199" w14:textId="77777777" w:rsidR="007D034A" w:rsidRPr="00EB62DC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8"/>
                        </w:rPr>
                      </w:pPr>
                    </w:p>
                    <w:p w14:paraId="5B1DB5A0" w14:textId="77777777" w:rsidR="007D034A" w:rsidRDefault="007D034A" w:rsidP="007D034A">
                      <w:pPr>
                        <w:pStyle w:val="BodyText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I certify on my honor that the above is a true and correct report of the hours of work performed, record of which was made daily at the time of arrival and departure from office.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237"/>
                      </w:tblGrid>
                      <w:tr w:rsidR="007D034A" w14:paraId="739C109B" w14:textId="77777777">
                        <w:tc>
                          <w:tcPr>
                            <w:tcW w:w="4608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1DCD9A10" w14:textId="77777777" w:rsidR="007D034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4535FE5F" w14:textId="77777777" w:rsidR="007D034A" w:rsidRPr="00EB62DC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8"/>
                        </w:rPr>
                      </w:pPr>
                    </w:p>
                    <w:p w14:paraId="436C6A4A" w14:textId="77777777" w:rsidR="007D034A" w:rsidRDefault="007D034A" w:rsidP="007D034A">
                      <w:pPr>
                        <w:pStyle w:val="BodyText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VERIFIED as to the prescribed office hours:</w:t>
                      </w:r>
                    </w:p>
                    <w:p w14:paraId="31366250" w14:textId="77777777" w:rsidR="007D034A" w:rsidRPr="00582F59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10"/>
                        </w:rPr>
                      </w:pPr>
                    </w:p>
                    <w:p w14:paraId="0E667134" w14:textId="77777777" w:rsidR="007D034A" w:rsidRPr="000E11E7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b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237"/>
                      </w:tblGrid>
                      <w:tr w:rsidR="007D034A" w:rsidRPr="000E11E7" w14:paraId="3E1064CF" w14:textId="77777777">
                        <w:trPr>
                          <w:trHeight w:val="123"/>
                        </w:trPr>
                        <w:tc>
                          <w:tcPr>
                            <w:tcW w:w="4608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0B119F13" w14:textId="211D658F" w:rsidR="007D034A" w:rsidRPr="00190EC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Tahoma" w:eastAsia="Calibri" w:hAnsi="Tahoma" w:cs="Tahoma"/>
                                <w:b/>
                              </w:rPr>
                            </w:pPr>
                          </w:p>
                        </w:tc>
                      </w:tr>
                    </w:tbl>
                    <w:p w14:paraId="15F828ED" w14:textId="77777777" w:rsidR="007D034A" w:rsidRDefault="007D034A" w:rsidP="007D034A">
                      <w:pPr>
                        <w:pStyle w:val="Caption"/>
                      </w:pPr>
                      <w:r>
                        <w:t>In Charge</w:t>
                      </w:r>
                    </w:p>
                    <w:p w14:paraId="6C46C9C3" w14:textId="77777777" w:rsidR="007D034A" w:rsidRDefault="007D034A" w:rsidP="007D034A">
                      <w:pPr>
                        <w:spacing w:after="0" w:line="240" w:lineRule="auto"/>
                      </w:pPr>
                      <w:r>
                        <w:rPr>
                          <w:rFonts w:ascii="Calibri" w:eastAsia="Calibri" w:hAnsi="Calibri" w:cs="Times New Roman"/>
                          <w:sz w:val="14"/>
                        </w:rPr>
                        <w:t>(SEE INSTRUCTION ON BACK)</w:t>
                      </w:r>
                    </w:p>
                    <w:p w14:paraId="72B72A7C" w14:textId="77777777" w:rsidR="007D034A" w:rsidRPr="00E81626" w:rsidRDefault="007D034A" w:rsidP="007D034A"/>
                    <w:p w14:paraId="77E5BF92" w14:textId="77777777" w:rsidR="007D034A" w:rsidRPr="00E73EB8" w:rsidRDefault="007D034A" w:rsidP="007D034A"/>
                    <w:p w14:paraId="43F32CDD" w14:textId="77777777" w:rsidR="007D034A" w:rsidRPr="003A38AC" w:rsidRDefault="007D034A" w:rsidP="007D034A"/>
                    <w:p w14:paraId="72AC7D98" w14:textId="77777777" w:rsidR="005F56E1" w:rsidRPr="003A38AC" w:rsidRDefault="005F56E1" w:rsidP="000E11E7"/>
                  </w:txbxContent>
                </v:textbox>
              </v:shape>
            </w:pict>
          </mc:Fallback>
        </mc:AlternateContent>
      </w:r>
      <w:r w:rsidR="00DC15F5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4D82C2" wp14:editId="0AEAF819">
                <wp:simplePos x="0" y="0"/>
                <wp:positionH relativeFrom="column">
                  <wp:posOffset>2535595</wp:posOffset>
                </wp:positionH>
                <wp:positionV relativeFrom="paragraph">
                  <wp:posOffset>-848360</wp:posOffset>
                </wp:positionV>
                <wp:extent cx="0" cy="10515600"/>
                <wp:effectExtent l="7620" t="9525" r="11430" b="9525"/>
                <wp:wrapNone/>
                <wp:docPr id="42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15600"/>
                        </a:xfrm>
                        <a:prstGeom prst="straightConnector1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A1E48" id="AutoShape 32" o:spid="_x0000_s1026" type="#_x0000_t32" style="position:absolute;margin-left:199.65pt;margin-top:-66.8pt;width:0;height:82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" strokeweight=".5pt">
                <v:stroke dashstyle="1 1" endcap="round"/>
              </v:shape>
            </w:pict>
          </mc:Fallback>
        </mc:AlternateContent>
      </w:r>
      <w:r w:rsidR="00DC15F5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11E78897" wp14:editId="0EA7AA79">
                <wp:simplePos x="0" y="0"/>
                <wp:positionH relativeFrom="column">
                  <wp:posOffset>-480114</wp:posOffset>
                </wp:positionH>
                <wp:positionV relativeFrom="paragraph">
                  <wp:posOffset>-751719</wp:posOffset>
                </wp:positionV>
                <wp:extent cx="0" cy="10515600"/>
                <wp:effectExtent l="7620" t="9525" r="11430" b="9525"/>
                <wp:wrapNone/>
                <wp:docPr id="4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15600"/>
                        </a:xfrm>
                        <a:prstGeom prst="straightConnector1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360A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26" type="#_x0000_t32" style="position:absolute;margin-left:-37.8pt;margin-top:-59.2pt;width:0;height:828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" strokeweight=".5pt">
                <v:stroke dashstyle="1 1" endcap="round"/>
              </v:shape>
            </w:pict>
          </mc:Fallback>
        </mc:AlternateContent>
      </w:r>
      <w:r w:rsidR="000E11E7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5FDF6DF" wp14:editId="74C3CE4F">
                <wp:simplePos x="0" y="0"/>
                <wp:positionH relativeFrom="column">
                  <wp:posOffset>2686050</wp:posOffset>
                </wp:positionH>
                <wp:positionV relativeFrom="paragraph">
                  <wp:posOffset>-742950</wp:posOffset>
                </wp:positionV>
                <wp:extent cx="2863850" cy="7200900"/>
                <wp:effectExtent l="0" t="0" r="0" b="0"/>
                <wp:wrapNone/>
                <wp:docPr id="5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3850" cy="7200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chemeClr val="bg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3AF556" w14:textId="77777777" w:rsidR="007D034A" w:rsidRDefault="007D034A" w:rsidP="007D034A">
                            <w:pPr>
                              <w:pStyle w:val="Heading2"/>
                            </w:pPr>
                            <w:r w:rsidRPr="000718AA">
                              <w:rPr>
                                <w:sz w:val="14"/>
                              </w:rPr>
                              <w:t>Civil Service Form No. 48</w:t>
                            </w:r>
                          </w:p>
                          <w:p w14:paraId="31E2A894" w14:textId="77777777" w:rsidR="007D034A" w:rsidRDefault="007D034A" w:rsidP="007D034A">
                            <w:pPr>
                              <w:pStyle w:val="Heading3"/>
                              <w:spacing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DAILY TIME RECORD</w:t>
                            </w:r>
                          </w:p>
                          <w:p w14:paraId="5F6A026A" w14:textId="77777777" w:rsidR="007D034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sz w:val="16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sz w:val="16"/>
                              </w:rPr>
                              <w:t>-----o0o-----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237"/>
                            </w:tblGrid>
                            <w:tr w:rsidR="007D034A" w14:paraId="68DC6FD0" w14:textId="77777777">
                              <w:tc>
                                <w:tcPr>
                                  <w:tcW w:w="4398" w:type="dxa"/>
                                </w:tcPr>
                                <w:p w14:paraId="00EB95BF" w14:textId="0681010C" w:rsidR="007D034A" w:rsidRPr="00BC1620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ahoma" w:eastAsia="Calibri" w:hAnsi="Tahoma" w:cs="Tahoma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BA7DF0" w14:textId="77777777" w:rsidR="007D034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sz w:val="16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  <w:sz w:val="16"/>
                              </w:rPr>
                              <w:t>(Name)</w:t>
                            </w:r>
                          </w:p>
                          <w:p w14:paraId="6C7E63C2" w14:textId="77777777" w:rsidR="007D034A" w:rsidRPr="00EB62DC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12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Look w:val="0000" w:firstRow="0" w:lastRow="0" w:firstColumn="0" w:lastColumn="0" w:noHBand="0" w:noVBand="0"/>
                            </w:tblPr>
                            <w:tblGrid>
                              <w:gridCol w:w="1494"/>
                              <w:gridCol w:w="336"/>
                              <w:gridCol w:w="1231"/>
                              <w:gridCol w:w="518"/>
                              <w:gridCol w:w="658"/>
                            </w:tblGrid>
                            <w:tr w:rsidR="007D034A" w14:paraId="4262B493" w14:textId="77777777">
                              <w:tc>
                                <w:tcPr>
                                  <w:tcW w:w="1548" w:type="dxa"/>
                                </w:tcPr>
                                <w:p w14:paraId="47C6082E" w14:textId="77777777" w:rsidR="007D034A" w:rsidRDefault="007D034A" w:rsidP="007D034A">
                                  <w:pPr>
                                    <w:pStyle w:val="Heading2"/>
                                  </w:pPr>
                                  <w:r w:rsidRPr="000718AA">
                                    <w:rPr>
                                      <w:sz w:val="14"/>
                                    </w:rPr>
                                    <w:t xml:space="preserve">For the month of 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1334AC8C" w14:textId="77777777" w:rsidR="007D034A" w:rsidRPr="00BC1620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Cs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66CC368C" w14:textId="77777777" w:rsidR="007D034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35581D6" w14:textId="77777777" w:rsidR="007D034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D034A" w14:paraId="7D0D63E4" w14:textId="77777777">
                              <w:trPr>
                                <w:cantSplit/>
                              </w:trPr>
                              <w:tc>
                                <w:tcPr>
                                  <w:tcW w:w="1908" w:type="dxa"/>
                                  <w:gridSpan w:val="2"/>
                                  <w:vMerge w:val="restart"/>
                                  <w:vAlign w:val="center"/>
                                </w:tcPr>
                                <w:p w14:paraId="5FB65054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  <w:t>Official hours for arrival and departure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70349A0D" w14:textId="77777777" w:rsidR="007D034A" w:rsidRPr="000718AA" w:rsidRDefault="007D034A" w:rsidP="007D034A">
                                  <w:pPr>
                                    <w:pStyle w:val="Heading1"/>
                                    <w:rPr>
                                      <w:sz w:val="14"/>
                                    </w:rPr>
                                  </w:pPr>
                                  <w:r w:rsidRPr="000718AA">
                                    <w:rPr>
                                      <w:sz w:val="14"/>
                                    </w:rPr>
                                    <w:t>Regular days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D06E860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7D034A" w14:paraId="6BF2CDA1" w14:textId="77777777">
                              <w:trPr>
                                <w:cantSplit/>
                              </w:trPr>
                              <w:tc>
                                <w:tcPr>
                                  <w:tcW w:w="1908" w:type="dxa"/>
                                  <w:gridSpan w:val="2"/>
                                  <w:vMerge/>
                                </w:tcPr>
                                <w:p w14:paraId="05BE2ACD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6B7CAF72" w14:textId="77777777" w:rsidR="007D034A" w:rsidRPr="000718AA" w:rsidRDefault="007D034A" w:rsidP="007D034A">
                                  <w:pPr>
                                    <w:pStyle w:val="Heading1"/>
                                    <w:rPr>
                                      <w:sz w:val="14"/>
                                    </w:rPr>
                                  </w:pPr>
                                  <w:r w:rsidRPr="000718AA">
                                    <w:rPr>
                                      <w:sz w:val="14"/>
                                    </w:rPr>
                                    <w:t>Saturdays</w:t>
                                  </w:r>
                                </w:p>
                              </w:tc>
                              <w:tc>
                                <w:tcPr>
                                  <w:tcW w:w="1230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963925D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i/>
                                      <w:iCs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C77D24" w14:textId="77777777" w:rsidR="007D034A" w:rsidRPr="00EB62DC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6"/>
                              </w:rPr>
                            </w:pPr>
                          </w:p>
                          <w:tbl>
                            <w:tblPr>
                              <w:tblW w:w="505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30"/>
                              <w:gridCol w:w="758"/>
                              <w:gridCol w:w="598"/>
                              <w:gridCol w:w="662"/>
                              <w:gridCol w:w="628"/>
                              <w:gridCol w:w="722"/>
                              <w:gridCol w:w="601"/>
                              <w:gridCol w:w="659"/>
                            </w:tblGrid>
                            <w:tr w:rsidR="007D034A" w:rsidRPr="00582F59" w14:paraId="67EE2909" w14:textId="77777777">
                              <w:trPr>
                                <w:gridAfter w:val="1"/>
                                <w:wAfter w:w="659" w:type="dxa"/>
                                <w:cantSplit/>
                              </w:trPr>
                              <w:tc>
                                <w:tcPr>
                                  <w:tcW w:w="430" w:type="dxa"/>
                                  <w:vMerge w:val="restart"/>
                                  <w:tcBorders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6C18BE6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sz w:val="14"/>
                                      <w:szCs w:val="16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1356" w:type="dxa"/>
                                  <w:gridSpan w:val="2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C4D0D40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A.M.</w:t>
                                  </w:r>
                                </w:p>
                              </w:tc>
                              <w:tc>
                                <w:tcPr>
                                  <w:tcW w:w="1290" w:type="dxa"/>
                                  <w:gridSpan w:val="2"/>
                                  <w:tcBorders>
                                    <w:left w:val="single" w:sz="12" w:space="0" w:color="auto"/>
                                    <w:right w:val="single" w:sz="12" w:space="0" w:color="auto"/>
                                  </w:tcBorders>
                                </w:tcPr>
                                <w:p w14:paraId="0301FABD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P.M.</w:t>
                                  </w:r>
                                </w:p>
                              </w:tc>
                              <w:tc>
                                <w:tcPr>
                                  <w:tcW w:w="1323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DFCD7C2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7D034A" w:rsidRPr="00582F59" w14:paraId="522B06C8" w14:textId="77777777" w:rsidTr="0051437A">
                              <w:trPr>
                                <w:gridAfter w:val="1"/>
                                <w:wAfter w:w="659" w:type="dxa"/>
                                <w:cantSplit/>
                              </w:trPr>
                              <w:tc>
                                <w:tcPr>
                                  <w:tcW w:w="430" w:type="dxa"/>
                                  <w:vMerge/>
                                  <w:tcBorders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36A91CE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12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0C6B392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E39FDD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proofErr w:type="spellStart"/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Depar-ture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478A121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Arrival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bottom w:val="single" w:sz="4" w:space="0" w:color="auto"/>
                                    <w:right w:val="single" w:sz="12" w:space="0" w:color="auto"/>
                                  </w:tcBorders>
                                  <w:vAlign w:val="center"/>
                                </w:tcPr>
                                <w:p w14:paraId="22CA192D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proofErr w:type="spellStart"/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Depar-ture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1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vAlign w:val="center"/>
                                </w:tcPr>
                                <w:p w14:paraId="3E3490F0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Hours</w:t>
                                  </w: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2" w:space="0" w:color="auto"/>
                                    <w:bottom w:val="single" w:sz="4" w:space="0" w:color="auto"/>
                                    <w:right w:val="single" w:sz="2" w:space="0" w:color="auto"/>
                                  </w:tcBorders>
                                  <w:vAlign w:val="center"/>
                                </w:tcPr>
                                <w:p w14:paraId="01A92CDF" w14:textId="77777777" w:rsidR="007D034A" w:rsidRPr="000718AA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</w:pPr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Min-</w:t>
                                  </w:r>
                                  <w:proofErr w:type="spellStart"/>
                                  <w:r w:rsidRPr="000718AA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4"/>
                                      <w:szCs w:val="16"/>
                                    </w:rPr>
                                    <w:t>utes</w:t>
                                  </w:r>
                                  <w:proofErr w:type="spellEnd"/>
                                </w:p>
                              </w:tc>
                            </w:tr>
                            <w:tr w:rsidR="007D034A" w:rsidRPr="00582F59" w14:paraId="38C65560" w14:textId="77777777" w:rsidTr="00837F4E">
                              <w:trPr>
                                <w:trHeight w:val="114"/>
                              </w:trPr>
                              <w:tc>
                                <w:tcPr>
                                  <w:tcW w:w="430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B0011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626E43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6D0ECEE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6C2540F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6C3A796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A515D3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3E728C6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9" w:type="dxa"/>
                                </w:tcPr>
                                <w:p w14:paraId="4B8141C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324EDAD1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BC6200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AC7E32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161CF2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70557E7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AE1468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4F5BF5A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5ECA3A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1E404D0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62D50A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37BF081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C67CE6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DB25CF1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A47E23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787F6D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615156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1F8700C3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399701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6EC620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4B39F4D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9F3398B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2F36AE7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F58FED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435D05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00885D4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934FA2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06E792D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92B6B3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BE16B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479771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2DA91B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613C8B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5B869CD7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202CBF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057942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ADC6D3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55608C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09ABC0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B2CA31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78E8C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AF73B55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63BC4B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F572F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C47940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107339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52767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2980BA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02C2C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3C4D57F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9AC339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43667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5ABDE75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42621E0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492799D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0F457AA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7F900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6D06199D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13F66A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851850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4A6878F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24F664E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B8956A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7ECDCD4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8493F1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3AC99D68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1E11881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219E64C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48CBCE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36387E0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47B9A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AA9C66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E2C767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39410998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3A8611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A1A60B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6BC30C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A266F0A" w14:textId="77777777" w:rsidR="007D034A" w:rsidRPr="000E11E7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F7E97A4" w14:textId="77777777" w:rsidR="007D034A" w:rsidRPr="008338AF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68C539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6F4F4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68F63501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F19EBE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7BD50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9A8851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07E1C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66DA89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7E9C17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DB08BF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6C3E36FD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85C62F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4E9F3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323FAF6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50386D1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FBCE19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2C2660F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622BF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1B96258E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9D07CF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E5645A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EB9F2A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E9FB1B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F725FC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D2018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9191E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74618E6B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A2B87A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2FF43E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5DC6D3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456228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778F8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0CAED6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01CEA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539EBE7F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DA1901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A21878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589F8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9ECF04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CBE09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574BFA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EA251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3E65769D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BFEFCB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0326FA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F2D5E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403DBA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0E510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746B48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88BA7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1C016F04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5843EA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D64496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620D1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B9C855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B53D7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A03E1A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F4EBA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0FAB6452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E0C9DE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512A2A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6F5A9C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97EB5A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D0B551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CBCDC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3A36D7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6AA2B186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3D345B7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CA55DC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F0BD06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3468D8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4AF6D6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904AC3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3504CE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40C7964B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E8154B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29B038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FE374B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401511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18FE90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8EC2C1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764CAE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0692E29D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3DD877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4A2163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93A910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6DB502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69DC2A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D41512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DD2AF1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C785A64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C0C66C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2D057B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DC18C0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26ABA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9348A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8582B7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987DEB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025D6095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030797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B144A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A3231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8514C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E7AC26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681A8E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739E04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5C8140DA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534ED98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2FB8F4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7B5282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BD16BC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C21944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F433F5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1E1BFA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36743B14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5A1E25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E74A96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2C92A13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03E9C1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CF5BB5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A202AC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F15128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6E1A2E38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40B420A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EF12FF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5C997E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1D65BB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88E4D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9C05E9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3F94D5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59BDF405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7D6C0C1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51877A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6B2ABB8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F725CD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160FB13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8CE69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6877DF4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7E9BAF7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747515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60925B1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F7C70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79B153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3897EE7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CD625E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E79F64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0DDF4C6C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CB65FFC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B8D209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4028E740" w14:textId="0DAEB0A5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C3C4F4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BA2625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ind w:left="-649" w:firstLine="540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0561AB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24B4D40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245B6CF3" w14:textId="77777777" w:rsidTr="0051437A">
                              <w:trPr>
                                <w:gridAfter w:val="1"/>
                                <w:wAfter w:w="659" w:type="dxa"/>
                              </w:trPr>
                              <w:tc>
                                <w:tcPr>
                                  <w:tcW w:w="430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A83793D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5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0CF073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8" w:type="dxa"/>
                                  <w:tcBorders>
                                    <w:left w:val="single" w:sz="4" w:space="0" w:color="auto"/>
                                    <w:right w:val="single" w:sz="2" w:space="0" w:color="auto"/>
                                  </w:tcBorders>
                                </w:tcPr>
                                <w:p w14:paraId="115535C2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CFC065B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B8C915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AB0D75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left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0D417CBF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7D034A" w:rsidRPr="00582F59" w14:paraId="61EC3603" w14:textId="77777777">
                              <w:trPr>
                                <w:gridAfter w:val="1"/>
                                <w:wAfter w:w="659" w:type="dxa"/>
                                <w:cantSplit/>
                              </w:trPr>
                              <w:tc>
                                <w:tcPr>
                                  <w:tcW w:w="2448" w:type="dxa"/>
                                  <w:gridSpan w:val="4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626F7DA4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  <w:r w:rsidRPr="00582F59"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  <w:t>--------------------------------------</w:t>
                                  </w:r>
                                </w:p>
                              </w:tc>
                              <w:tc>
                                <w:tcPr>
                                  <w:tcW w:w="628" w:type="dxa"/>
                                  <w:tcBorders>
                                    <w:left w:val="single" w:sz="4" w:space="0" w:color="auto"/>
                                    <w:right w:val="single" w:sz="12" w:space="0" w:color="auto"/>
                                  </w:tcBorders>
                                </w:tcPr>
                                <w:p w14:paraId="6A33F4D6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" w:type="dxa"/>
                                  <w:tcBorders>
                                    <w:top w:val="single" w:sz="2" w:space="0" w:color="auto"/>
                                    <w:left w:val="single" w:sz="1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</w:tcPr>
                                <w:p w14:paraId="6644A409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1" w:type="dxa"/>
                                  <w:tcBorders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tcBorders>
                                </w:tcPr>
                                <w:p w14:paraId="7255D57E" w14:textId="77777777" w:rsidR="007D034A" w:rsidRPr="00582F59" w:rsidRDefault="007D034A" w:rsidP="007D034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alibri" w:eastAsia="Calibri" w:hAnsi="Calibri" w:cs="Arial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E0F904" w14:textId="77777777" w:rsidR="007D034A" w:rsidRPr="00EB62DC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8"/>
                              </w:rPr>
                            </w:pPr>
                          </w:p>
                          <w:p w14:paraId="7ABDE5D1" w14:textId="77777777" w:rsidR="007D034A" w:rsidRDefault="007D034A" w:rsidP="007D034A">
                            <w:pPr>
                              <w:pStyle w:val="BodyText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I certify on my honor that the above is a true and correct report of the hours of work performed, record of which was made daily at the time of arrival and departure from office.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237"/>
                            </w:tblGrid>
                            <w:tr w:rsidR="007D034A" w14:paraId="7950A871" w14:textId="77777777">
                              <w:tc>
                                <w:tcPr>
                                  <w:tcW w:w="4608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62267B2F" w14:textId="77777777" w:rsidR="007D034A" w:rsidRDefault="007D034A" w:rsidP="007D034A">
                                  <w:pPr>
                                    <w:spacing w:after="0" w:line="240" w:lineRule="auto"/>
                                    <w:rPr>
                                      <w:rFonts w:ascii="Calibri" w:eastAsia="Calibri" w:hAnsi="Calibri" w:cs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5AE63F" w14:textId="77777777" w:rsidR="007D034A" w:rsidRPr="00EB62DC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8"/>
                              </w:rPr>
                            </w:pPr>
                          </w:p>
                          <w:p w14:paraId="083FC7A5" w14:textId="77777777" w:rsidR="007D034A" w:rsidRDefault="007D034A" w:rsidP="007D034A">
                            <w:pPr>
                              <w:pStyle w:val="BodyText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VERIFIED as to the prescribed office hours:</w:t>
                            </w:r>
                          </w:p>
                          <w:p w14:paraId="11DAC6BB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10"/>
                              </w:rPr>
                            </w:pPr>
                          </w:p>
                          <w:p w14:paraId="1106B9D8" w14:textId="77777777" w:rsidR="007D034A" w:rsidRPr="000E11E7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b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000" w:firstRow="0" w:lastRow="0" w:firstColumn="0" w:lastColumn="0" w:noHBand="0" w:noVBand="0"/>
                            </w:tblPr>
                            <w:tblGrid>
                              <w:gridCol w:w="4237"/>
                            </w:tblGrid>
                            <w:tr w:rsidR="007D034A" w:rsidRPr="000E11E7" w14:paraId="09A7446C" w14:textId="77777777">
                              <w:trPr>
                                <w:trHeight w:val="123"/>
                              </w:trPr>
                              <w:tc>
                                <w:tcPr>
                                  <w:tcW w:w="4608" w:type="dxa"/>
                                  <w:tcBorders>
                                    <w:top w:val="nil"/>
                                    <w:left w:val="nil"/>
                                    <w:bottom w:val="single" w:sz="12" w:space="0" w:color="auto"/>
                                    <w:right w:val="nil"/>
                                  </w:tcBorders>
                                </w:tcPr>
                                <w:p w14:paraId="4A145900" w14:textId="2FB07FA3" w:rsidR="007D034A" w:rsidRPr="000E11E7" w:rsidRDefault="007D034A" w:rsidP="007D034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Calibri" w:hAnsi="Calibri" w:cs="Times New Roman"/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F89A87" w14:textId="77777777" w:rsidR="007D034A" w:rsidRDefault="007D034A" w:rsidP="007D034A">
                            <w:pPr>
                              <w:pStyle w:val="Caption"/>
                            </w:pPr>
                            <w:r>
                              <w:t>In Charge</w:t>
                            </w:r>
                          </w:p>
                          <w:p w14:paraId="0C4D2F32" w14:textId="77777777" w:rsidR="007D034A" w:rsidRDefault="007D034A" w:rsidP="007D034A">
                            <w:pPr>
                              <w:spacing w:after="0" w:line="240" w:lineRule="auto"/>
                            </w:pPr>
                            <w:r>
                              <w:rPr>
                                <w:rFonts w:ascii="Calibri" w:eastAsia="Calibri" w:hAnsi="Calibri" w:cs="Times New Roman"/>
                                <w:sz w:val="14"/>
                              </w:rPr>
                              <w:t>(SEE INSTRUCTION ON BACK)</w:t>
                            </w:r>
                          </w:p>
                          <w:p w14:paraId="08185846" w14:textId="77777777" w:rsidR="007D034A" w:rsidRPr="00E81626" w:rsidRDefault="007D034A" w:rsidP="007D034A"/>
                          <w:p w14:paraId="28FF375E" w14:textId="77777777" w:rsidR="007D034A" w:rsidRPr="00E73EB8" w:rsidRDefault="007D034A" w:rsidP="007D034A"/>
                          <w:p w14:paraId="61FBE4FE" w14:textId="77777777" w:rsidR="007D034A" w:rsidRPr="003A38AC" w:rsidRDefault="007D034A" w:rsidP="007D034A"/>
                          <w:p w14:paraId="45C2F20B" w14:textId="77777777" w:rsidR="005F56E1" w:rsidRPr="003A38AC" w:rsidRDefault="005F56E1" w:rsidP="000E11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DF6DF" id="_x0000_s1030" type="#_x0000_t202" style="position:absolute;margin-left:211.5pt;margin-top:-58.5pt;width:225.5pt;height:567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" stroked="f" strokecolor="#7f7f7f [1612]" strokeweight=".5pt">
                <v:textbox>
                  <w:txbxContent>
                    <w:p w14:paraId="353AF556" w14:textId="77777777" w:rsidR="007D034A" w:rsidRDefault="007D034A" w:rsidP="007D034A">
                      <w:pPr>
                        <w:pStyle w:val="Heading2"/>
                      </w:pPr>
                      <w:r w:rsidRPr="000718AA">
                        <w:rPr>
                          <w:sz w:val="14"/>
                        </w:rPr>
                        <w:t>Civil Service Form No. 48</w:t>
                      </w:r>
                    </w:p>
                    <w:p w14:paraId="31E2A894" w14:textId="77777777" w:rsidR="007D034A" w:rsidRDefault="007D034A" w:rsidP="007D034A">
                      <w:pPr>
                        <w:pStyle w:val="Heading3"/>
                        <w:spacing w:befor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DAILY TIME RECORD</w:t>
                      </w:r>
                    </w:p>
                    <w:p w14:paraId="5F6A026A" w14:textId="77777777" w:rsidR="007D034A" w:rsidRDefault="007D034A" w:rsidP="007D034A">
                      <w:pPr>
                        <w:spacing w:after="0" w:line="240" w:lineRule="auto"/>
                        <w:jc w:val="center"/>
                        <w:rPr>
                          <w:rFonts w:ascii="Calibri" w:eastAsia="Calibri" w:hAnsi="Calibri" w:cs="Times New Roman"/>
                          <w:sz w:val="16"/>
                        </w:rPr>
                      </w:pPr>
                      <w:r>
                        <w:rPr>
                          <w:rFonts w:ascii="Calibri" w:eastAsia="Calibri" w:hAnsi="Calibri" w:cs="Times New Roman"/>
                          <w:sz w:val="16"/>
                        </w:rPr>
                        <w:t>-----o0o-----</w:t>
                      </w:r>
                    </w:p>
                    <w:tbl>
                      <w:tblPr>
                        <w:tblW w:w="0" w:type="auto"/>
                        <w:tblBorders>
                          <w:bottom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237"/>
                      </w:tblGrid>
                      <w:tr w:rsidR="007D034A" w14:paraId="68DC6FD0" w14:textId="77777777">
                        <w:tc>
                          <w:tcPr>
                            <w:tcW w:w="4398" w:type="dxa"/>
                          </w:tcPr>
                          <w:p w14:paraId="00EB95BF" w14:textId="0681010C" w:rsidR="007D034A" w:rsidRPr="00BC1620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Tahoma" w:eastAsia="Calibri" w:hAnsi="Tahoma" w:cs="Tahoma"/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6BBA7DF0" w14:textId="77777777" w:rsidR="007D034A" w:rsidRDefault="007D034A" w:rsidP="007D034A">
                      <w:pPr>
                        <w:spacing w:after="0" w:line="240" w:lineRule="auto"/>
                        <w:jc w:val="center"/>
                        <w:rPr>
                          <w:rFonts w:ascii="Calibri" w:eastAsia="Calibri" w:hAnsi="Calibri" w:cs="Times New Roman"/>
                          <w:sz w:val="16"/>
                        </w:rPr>
                      </w:pPr>
                      <w:r>
                        <w:rPr>
                          <w:rFonts w:ascii="Calibri" w:eastAsia="Calibri" w:hAnsi="Calibri" w:cs="Times New Roman"/>
                          <w:sz w:val="16"/>
                        </w:rPr>
                        <w:t>(Name)</w:t>
                      </w:r>
                    </w:p>
                    <w:p w14:paraId="6C7E63C2" w14:textId="77777777" w:rsidR="007D034A" w:rsidRPr="00EB62DC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12"/>
                        </w:rPr>
                      </w:pPr>
                    </w:p>
                    <w:tbl>
                      <w:tblPr>
                        <w:tblW w:w="0" w:type="auto"/>
                        <w:tblLook w:val="0000" w:firstRow="0" w:lastRow="0" w:firstColumn="0" w:lastColumn="0" w:noHBand="0" w:noVBand="0"/>
                      </w:tblPr>
                      <w:tblGrid>
                        <w:gridCol w:w="1494"/>
                        <w:gridCol w:w="336"/>
                        <w:gridCol w:w="1231"/>
                        <w:gridCol w:w="518"/>
                        <w:gridCol w:w="658"/>
                      </w:tblGrid>
                      <w:tr w:rsidR="007D034A" w14:paraId="4262B493" w14:textId="77777777">
                        <w:tc>
                          <w:tcPr>
                            <w:tcW w:w="1548" w:type="dxa"/>
                          </w:tcPr>
                          <w:p w14:paraId="47C6082E" w14:textId="77777777" w:rsidR="007D034A" w:rsidRDefault="007D034A" w:rsidP="007D034A">
                            <w:pPr>
                              <w:pStyle w:val="Heading2"/>
                            </w:pPr>
                            <w:r w:rsidRPr="000718AA">
                              <w:rPr>
                                <w:sz w:val="14"/>
                              </w:rPr>
                              <w:t xml:space="preserve">For the month of </w:t>
                            </w:r>
                          </w:p>
                        </w:tc>
                        <w:tc>
                          <w:tcPr>
                            <w:tcW w:w="1620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1334AC8C" w14:textId="77777777" w:rsidR="007D034A" w:rsidRPr="00BC1620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Cs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  <w:tcBorders>
                              <w:bottom w:val="single" w:sz="4" w:space="0" w:color="auto"/>
                            </w:tcBorders>
                          </w:tcPr>
                          <w:p w14:paraId="66CC368C" w14:textId="77777777" w:rsidR="007D034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0" w:type="dxa"/>
                            <w:tcBorders>
                              <w:bottom w:val="single" w:sz="4" w:space="0" w:color="auto"/>
                            </w:tcBorders>
                          </w:tcPr>
                          <w:p w14:paraId="435581D6" w14:textId="77777777" w:rsidR="007D034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6"/>
                              </w:rPr>
                            </w:pPr>
                          </w:p>
                        </w:tc>
                      </w:tr>
                      <w:tr w:rsidR="007D034A" w14:paraId="7D0D63E4" w14:textId="77777777">
                        <w:trPr>
                          <w:cantSplit/>
                        </w:trPr>
                        <w:tc>
                          <w:tcPr>
                            <w:tcW w:w="1908" w:type="dxa"/>
                            <w:gridSpan w:val="2"/>
                            <w:vMerge w:val="restart"/>
                            <w:vAlign w:val="center"/>
                          </w:tcPr>
                          <w:p w14:paraId="5FB65054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</w:pPr>
                            <w:r w:rsidRPr="000718AA"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  <w:t>Official hours for arrival and departure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70349A0D" w14:textId="77777777" w:rsidR="007D034A" w:rsidRPr="000718AA" w:rsidRDefault="007D034A" w:rsidP="007D034A">
                            <w:pPr>
                              <w:pStyle w:val="Heading1"/>
                              <w:rPr>
                                <w:sz w:val="14"/>
                              </w:rPr>
                            </w:pPr>
                            <w:r w:rsidRPr="000718AA">
                              <w:rPr>
                                <w:sz w:val="14"/>
                              </w:rPr>
                              <w:t>Regular days</w:t>
                            </w:r>
                          </w:p>
                        </w:tc>
                        <w:tc>
                          <w:tcPr>
                            <w:tcW w:w="1230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2D06E860" w14:textId="77777777" w:rsidR="007D034A" w:rsidRPr="000718A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</w:pPr>
                          </w:p>
                        </w:tc>
                      </w:tr>
                      <w:tr w:rsidR="007D034A" w14:paraId="6BF2CDA1" w14:textId="77777777">
                        <w:trPr>
                          <w:cantSplit/>
                        </w:trPr>
                        <w:tc>
                          <w:tcPr>
                            <w:tcW w:w="1908" w:type="dxa"/>
                            <w:gridSpan w:val="2"/>
                            <w:vMerge/>
                          </w:tcPr>
                          <w:p w14:paraId="05BE2ACD" w14:textId="77777777" w:rsidR="007D034A" w:rsidRPr="000718A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6B7CAF72" w14:textId="77777777" w:rsidR="007D034A" w:rsidRPr="000718AA" w:rsidRDefault="007D034A" w:rsidP="007D034A">
                            <w:pPr>
                              <w:pStyle w:val="Heading1"/>
                              <w:rPr>
                                <w:sz w:val="14"/>
                              </w:rPr>
                            </w:pPr>
                            <w:r w:rsidRPr="000718AA">
                              <w:rPr>
                                <w:sz w:val="14"/>
                              </w:rPr>
                              <w:t>Saturdays</w:t>
                            </w:r>
                          </w:p>
                        </w:tc>
                        <w:tc>
                          <w:tcPr>
                            <w:tcW w:w="1230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2963925D" w14:textId="77777777" w:rsidR="007D034A" w:rsidRPr="000718A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i/>
                                <w:iCs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5CC77D24" w14:textId="77777777" w:rsidR="007D034A" w:rsidRPr="00EB62DC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6"/>
                        </w:rPr>
                      </w:pPr>
                    </w:p>
                    <w:tbl>
                      <w:tblPr>
                        <w:tblW w:w="505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30"/>
                        <w:gridCol w:w="758"/>
                        <w:gridCol w:w="598"/>
                        <w:gridCol w:w="662"/>
                        <w:gridCol w:w="628"/>
                        <w:gridCol w:w="722"/>
                        <w:gridCol w:w="601"/>
                        <w:gridCol w:w="659"/>
                      </w:tblGrid>
                      <w:tr w:rsidR="007D034A" w:rsidRPr="00582F59" w14:paraId="67EE2909" w14:textId="77777777">
                        <w:trPr>
                          <w:gridAfter w:val="1"/>
                          <w:wAfter w:w="659" w:type="dxa"/>
                          <w:cantSplit/>
                        </w:trPr>
                        <w:tc>
                          <w:tcPr>
                            <w:tcW w:w="430" w:type="dxa"/>
                            <w:vMerge w:val="restart"/>
                            <w:tcBorders>
                              <w:right w:val="single" w:sz="12" w:space="0" w:color="auto"/>
                            </w:tcBorders>
                            <w:vAlign w:val="center"/>
                          </w:tcPr>
                          <w:p w14:paraId="6C18BE6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sz w:val="14"/>
                                <w:szCs w:val="16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1356" w:type="dxa"/>
                            <w:gridSpan w:val="2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C4D0D40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A.M.</w:t>
                            </w:r>
                          </w:p>
                        </w:tc>
                        <w:tc>
                          <w:tcPr>
                            <w:tcW w:w="1290" w:type="dxa"/>
                            <w:gridSpan w:val="2"/>
                            <w:tcBorders>
                              <w:left w:val="single" w:sz="12" w:space="0" w:color="auto"/>
                              <w:right w:val="single" w:sz="12" w:space="0" w:color="auto"/>
                            </w:tcBorders>
                          </w:tcPr>
                          <w:p w14:paraId="0301FABD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P.M.</w:t>
                            </w:r>
                          </w:p>
                        </w:tc>
                        <w:tc>
                          <w:tcPr>
                            <w:tcW w:w="1323" w:type="dxa"/>
                            <w:gridSpan w:val="2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DFCD7C2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Undertime</w:t>
                            </w:r>
                          </w:p>
                        </w:tc>
                      </w:tr>
                      <w:tr w:rsidR="007D034A" w:rsidRPr="00582F59" w14:paraId="522B06C8" w14:textId="77777777" w:rsidTr="0051437A">
                        <w:trPr>
                          <w:gridAfter w:val="1"/>
                          <w:wAfter w:w="659" w:type="dxa"/>
                          <w:cantSplit/>
                        </w:trPr>
                        <w:tc>
                          <w:tcPr>
                            <w:tcW w:w="430" w:type="dxa"/>
                            <w:vMerge/>
                            <w:tcBorders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36A91CE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12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0C6B392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598" w:type="dxa"/>
                            <w:tcBorders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1E39FDD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Depar-ture</w:t>
                            </w:r>
                            <w:proofErr w:type="spellEnd"/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478A121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Arrival</w:t>
                            </w:r>
                          </w:p>
                        </w:tc>
                        <w:tc>
                          <w:tcPr>
                            <w:tcW w:w="628" w:type="dxa"/>
                            <w:tcBorders>
                              <w:bottom w:val="single" w:sz="4" w:space="0" w:color="auto"/>
                              <w:right w:val="single" w:sz="12" w:space="0" w:color="auto"/>
                            </w:tcBorders>
                            <w:vAlign w:val="center"/>
                          </w:tcPr>
                          <w:p w14:paraId="22CA192D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proofErr w:type="spellStart"/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Depar-ture</w:t>
                            </w:r>
                            <w:proofErr w:type="spellEnd"/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1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vAlign w:val="center"/>
                          </w:tcPr>
                          <w:p w14:paraId="3E3490F0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Hours</w:t>
                            </w: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2" w:space="0" w:color="auto"/>
                              <w:bottom w:val="single" w:sz="4" w:space="0" w:color="auto"/>
                              <w:right w:val="single" w:sz="2" w:space="0" w:color="auto"/>
                            </w:tcBorders>
                            <w:vAlign w:val="center"/>
                          </w:tcPr>
                          <w:p w14:paraId="01A92CDF" w14:textId="77777777" w:rsidR="007D034A" w:rsidRPr="000718AA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</w:pPr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Min-</w:t>
                            </w:r>
                            <w:proofErr w:type="spellStart"/>
                            <w:r w:rsidRPr="000718AA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4"/>
                                <w:szCs w:val="16"/>
                              </w:rPr>
                              <w:t>utes</w:t>
                            </w:r>
                            <w:proofErr w:type="spellEnd"/>
                          </w:p>
                        </w:tc>
                      </w:tr>
                      <w:tr w:rsidR="007D034A" w:rsidRPr="00582F59" w14:paraId="38C65560" w14:textId="77777777" w:rsidTr="00837F4E">
                        <w:trPr>
                          <w:trHeight w:val="114"/>
                        </w:trPr>
                        <w:tc>
                          <w:tcPr>
                            <w:tcW w:w="430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</w:tcPr>
                          <w:p w14:paraId="57B0011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626E43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6D0ECEE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6C2540F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6C3A796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A515D3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3E728C6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59" w:type="dxa"/>
                          </w:tcPr>
                          <w:p w14:paraId="4B8141CE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324EDAD1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2BC6200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AC7E32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161CF2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70557E7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AE1468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4F5BF5A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5ECA3A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1E404D0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162D50A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37BF081" w14:textId="77777777" w:rsidR="007D034A" w:rsidRPr="008338AF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C67CE6" w14:textId="77777777" w:rsidR="007D034A" w:rsidRPr="008338AF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DB25CF1" w14:textId="77777777" w:rsidR="007D034A" w:rsidRPr="008338AF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A47E23" w14:textId="77777777" w:rsidR="007D034A" w:rsidRPr="008338AF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787F6D5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615156E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1F8700C3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4399701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6EC620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4B39F4D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9F3398B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2F36AE7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F58FEDA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435D05C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00885D4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1934FA2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06E792D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92B6B3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BE16B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479771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2DA91B0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613C8BA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5B869CD7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202CBF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057942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ADC6D3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55608C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09ABC0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B2CA313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78E8C6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AF73B55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563BC4B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F572F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C47940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107339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52767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2980BA0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02C2C7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3C4D57F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79AC339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E43667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5ABDE75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42621E0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492799D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0F457AA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777F900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6D06199D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13F66A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851850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4A6878F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24F664E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B8956A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7ECDCD4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38493F1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3AC99D68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1E11881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219E64C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48CBCE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36387E0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047B9A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AA9C662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E2C7677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39410998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3A8611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A1A60B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6BC30C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A266F0A" w14:textId="77777777" w:rsidR="007D034A" w:rsidRPr="000E11E7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F7E97A4" w14:textId="77777777" w:rsidR="007D034A" w:rsidRPr="008338AF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68C5394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06F4F46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68F63501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F19EBE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7BD50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9A8851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07E1C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66DA89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7E9C17D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DB08BF6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6C3E36FD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485C62F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B4E9F3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323FAF6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50386D1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FBCE19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2C2660F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7622BF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1B96258E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29D07CF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E5645A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EB9F2A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E9FB1B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F725FC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D2018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9191E0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74618E6B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A2B87A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2FF43E5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5DC6D3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456228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778F8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0CAED64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01CEA6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539EBE7F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5DA1901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A21878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589F8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9ECF04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CBE09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574BFAD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EA251F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3E65769D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0BFEFCB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0326FA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F2D5E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403DBA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0E510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746B48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E88BA71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1C016F04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55843EA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D64496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B620D1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B9C855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EB53D7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A03E1A8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F4EBA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0FAB6452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7E0C9DE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4512A2A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76F5A9C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497EB5A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D0B551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56CBCDCF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63A36D77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6AA2B186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3D345B7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CA55DC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F0BD06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3468D8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4AF6D6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904AC3B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3504CE4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40C7964B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7E8154B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29B038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FE374B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401511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18FE90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8EC2C1B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764CAE0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0692E29D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43DD877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4A2163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93A910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6DB502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69DC2A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D415124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DD2AF11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C785A64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4C0C66C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2D057B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DC18C0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526ABA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9348A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8582B75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987DEBA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025D6095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2030797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B144A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A3231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8514C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E7AC26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681A8E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739E043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5C8140DA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534ED98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2FB8F4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7B5282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BD16BCE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C21944F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F433F56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1E1BFA0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36743B14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5A1E25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E74A96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2C92A13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03E9C10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CF5BB5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A202AC2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F151285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6E1A2E38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240B420A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EF12FF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5C997E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1D65BB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88E4D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9C05E94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3F94D5F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59BDF405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7D6C0C15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51877A4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6B2ABB8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F725CD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160FB13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8CE69C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6877DF4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7E9BAF7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6747515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60925B1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F7C70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79B153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3897EE7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CD625EE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E79F645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0DDF4C6C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4CB65FFC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0B8D209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4028E740" w14:textId="0DAEB0A5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C3C4F46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0BA2625" w14:textId="77777777" w:rsidR="007D034A" w:rsidRPr="00582F59" w:rsidRDefault="007D034A" w:rsidP="007D034A">
                            <w:pPr>
                              <w:spacing w:after="0" w:line="240" w:lineRule="auto"/>
                              <w:ind w:left="-649" w:firstLine="540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0561AB4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24B4D40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245B6CF3" w14:textId="77777777" w:rsidTr="0051437A">
                        <w:trPr>
                          <w:gridAfter w:val="1"/>
                          <w:wAfter w:w="659" w:type="dxa"/>
                        </w:trPr>
                        <w:tc>
                          <w:tcPr>
                            <w:tcW w:w="430" w:type="dxa"/>
                            <w:tcBorders>
                              <w:right w:val="single" w:sz="4" w:space="0" w:color="auto"/>
                            </w:tcBorders>
                          </w:tcPr>
                          <w:p w14:paraId="4A83793D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5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30CF073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598" w:type="dxa"/>
                            <w:tcBorders>
                              <w:left w:val="single" w:sz="4" w:space="0" w:color="auto"/>
                              <w:right w:val="single" w:sz="2" w:space="0" w:color="auto"/>
                            </w:tcBorders>
                          </w:tcPr>
                          <w:p w14:paraId="115535C2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6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CFC065B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3B8C9159" w14:textId="77777777" w:rsidR="007D034A" w:rsidRPr="00582F59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1AB0D754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left w:val="single" w:sz="4" w:space="0" w:color="auto"/>
                              <w:right w:val="single" w:sz="4" w:space="0" w:color="auto"/>
                            </w:tcBorders>
                          </w:tcPr>
                          <w:p w14:paraId="0D417CBF" w14:textId="77777777" w:rsidR="007D034A" w:rsidRPr="00582F59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7D034A" w:rsidRPr="00582F59" w14:paraId="61EC3603" w14:textId="77777777">
                        <w:trPr>
                          <w:gridAfter w:val="1"/>
                          <w:wAfter w:w="659" w:type="dxa"/>
                          <w:cantSplit/>
                        </w:trPr>
                        <w:tc>
                          <w:tcPr>
                            <w:tcW w:w="2448" w:type="dxa"/>
                            <w:gridSpan w:val="4"/>
                            <w:tcBorders>
                              <w:right w:val="single" w:sz="4" w:space="0" w:color="auto"/>
                            </w:tcBorders>
                          </w:tcPr>
                          <w:p w14:paraId="626F7DA4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  <w:r w:rsidRPr="00582F59"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  <w:t>Total</w:t>
                            </w:r>
                            <w:r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  <w:t>--------------------------------------</w:t>
                            </w:r>
                          </w:p>
                        </w:tc>
                        <w:tc>
                          <w:tcPr>
                            <w:tcW w:w="628" w:type="dxa"/>
                            <w:tcBorders>
                              <w:left w:val="single" w:sz="4" w:space="0" w:color="auto"/>
                              <w:right w:val="single" w:sz="12" w:space="0" w:color="auto"/>
                            </w:tcBorders>
                          </w:tcPr>
                          <w:p w14:paraId="6A33F4D6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722" w:type="dxa"/>
                            <w:tcBorders>
                              <w:top w:val="single" w:sz="2" w:space="0" w:color="auto"/>
                              <w:left w:val="single" w:sz="1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</w:tcPr>
                          <w:p w14:paraId="6644A409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601" w:type="dxa"/>
                            <w:tcBorders>
                              <w:top w:val="single" w:sz="2" w:space="0" w:color="auto"/>
                              <w:left w:val="single" w:sz="2" w:space="0" w:color="auto"/>
                              <w:bottom w:val="single" w:sz="2" w:space="0" w:color="auto"/>
                              <w:right w:val="single" w:sz="2" w:space="0" w:color="auto"/>
                            </w:tcBorders>
                          </w:tcPr>
                          <w:p w14:paraId="7255D57E" w14:textId="77777777" w:rsidR="007D034A" w:rsidRPr="00582F59" w:rsidRDefault="007D034A" w:rsidP="007D034A">
                            <w:pPr>
                              <w:spacing w:after="0" w:line="240" w:lineRule="auto"/>
                              <w:jc w:val="right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3DE0F904" w14:textId="77777777" w:rsidR="007D034A" w:rsidRPr="00EB62DC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8"/>
                        </w:rPr>
                      </w:pPr>
                    </w:p>
                    <w:p w14:paraId="7ABDE5D1" w14:textId="77777777" w:rsidR="007D034A" w:rsidRDefault="007D034A" w:rsidP="007D034A">
                      <w:pPr>
                        <w:pStyle w:val="BodyText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I certify on my honor that the above is a true and correct report of the hours of work performed, record of which was made daily at the time of arrival and departure from office.</w:t>
                      </w: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237"/>
                      </w:tblGrid>
                      <w:tr w:rsidR="007D034A" w14:paraId="7950A871" w14:textId="77777777">
                        <w:tc>
                          <w:tcPr>
                            <w:tcW w:w="4608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62267B2F" w14:textId="77777777" w:rsidR="007D034A" w:rsidRDefault="007D034A" w:rsidP="007D034A">
                            <w:pPr>
                              <w:spacing w:after="0" w:line="240" w:lineRule="auto"/>
                              <w:rPr>
                                <w:rFonts w:ascii="Calibri" w:eastAsia="Calibri" w:hAnsi="Calibri" w:cs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265AE63F" w14:textId="77777777" w:rsidR="007D034A" w:rsidRPr="00EB62DC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8"/>
                        </w:rPr>
                      </w:pPr>
                    </w:p>
                    <w:p w14:paraId="083FC7A5" w14:textId="77777777" w:rsidR="007D034A" w:rsidRDefault="007D034A" w:rsidP="007D034A">
                      <w:pPr>
                        <w:pStyle w:val="BodyText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VERIFIED as to the prescribed office hours:</w:t>
                      </w:r>
                    </w:p>
                    <w:p w14:paraId="11DAC6BB" w14:textId="77777777" w:rsidR="007D034A" w:rsidRPr="00582F59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sz w:val="10"/>
                        </w:rPr>
                      </w:pPr>
                    </w:p>
                    <w:p w14:paraId="1106B9D8" w14:textId="77777777" w:rsidR="007D034A" w:rsidRPr="000E11E7" w:rsidRDefault="007D034A" w:rsidP="007D034A">
                      <w:pPr>
                        <w:spacing w:after="0" w:line="240" w:lineRule="auto"/>
                        <w:rPr>
                          <w:rFonts w:ascii="Calibri" w:eastAsia="Calibri" w:hAnsi="Calibri" w:cs="Times New Roman"/>
                          <w:b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000" w:firstRow="0" w:lastRow="0" w:firstColumn="0" w:lastColumn="0" w:noHBand="0" w:noVBand="0"/>
                      </w:tblPr>
                      <w:tblGrid>
                        <w:gridCol w:w="4237"/>
                      </w:tblGrid>
                      <w:tr w:rsidR="007D034A" w:rsidRPr="000E11E7" w14:paraId="09A7446C" w14:textId="77777777">
                        <w:trPr>
                          <w:trHeight w:val="123"/>
                        </w:trPr>
                        <w:tc>
                          <w:tcPr>
                            <w:tcW w:w="4608" w:type="dxa"/>
                            <w:tcBorders>
                              <w:top w:val="nil"/>
                              <w:left w:val="nil"/>
                              <w:bottom w:val="single" w:sz="12" w:space="0" w:color="auto"/>
                              <w:right w:val="nil"/>
                            </w:tcBorders>
                          </w:tcPr>
                          <w:p w14:paraId="4A145900" w14:textId="2FB07FA3" w:rsidR="007D034A" w:rsidRPr="000E11E7" w:rsidRDefault="007D034A" w:rsidP="007D034A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Calibri" w:hAnsi="Calibri" w:cs="Times New Roman"/>
                                <w:b/>
                              </w:rPr>
                            </w:pPr>
                          </w:p>
                        </w:tc>
                      </w:tr>
                    </w:tbl>
                    <w:p w14:paraId="70F89A87" w14:textId="77777777" w:rsidR="007D034A" w:rsidRDefault="007D034A" w:rsidP="007D034A">
                      <w:pPr>
                        <w:pStyle w:val="Caption"/>
                      </w:pPr>
                      <w:r>
                        <w:t>In Charge</w:t>
                      </w:r>
                    </w:p>
                    <w:p w14:paraId="0C4D2F32" w14:textId="77777777" w:rsidR="007D034A" w:rsidRDefault="007D034A" w:rsidP="007D034A">
                      <w:pPr>
                        <w:spacing w:after="0" w:line="240" w:lineRule="auto"/>
                      </w:pPr>
                      <w:r>
                        <w:rPr>
                          <w:rFonts w:ascii="Calibri" w:eastAsia="Calibri" w:hAnsi="Calibri" w:cs="Times New Roman"/>
                          <w:sz w:val="14"/>
                        </w:rPr>
                        <w:t>(SEE INSTRUCTION ON BACK)</w:t>
                      </w:r>
                    </w:p>
                    <w:p w14:paraId="08185846" w14:textId="77777777" w:rsidR="007D034A" w:rsidRPr="00E81626" w:rsidRDefault="007D034A" w:rsidP="007D034A"/>
                    <w:p w14:paraId="28FF375E" w14:textId="77777777" w:rsidR="007D034A" w:rsidRPr="00E73EB8" w:rsidRDefault="007D034A" w:rsidP="007D034A"/>
                    <w:p w14:paraId="61FBE4FE" w14:textId="77777777" w:rsidR="007D034A" w:rsidRPr="003A38AC" w:rsidRDefault="007D034A" w:rsidP="007D034A"/>
                    <w:p w14:paraId="45C2F20B" w14:textId="77777777" w:rsidR="005F56E1" w:rsidRPr="003A38AC" w:rsidRDefault="005F56E1" w:rsidP="000E11E7"/>
                  </w:txbxContent>
                </v:textbox>
              </v:shape>
            </w:pict>
          </mc:Fallback>
        </mc:AlternateContent>
      </w:r>
      <w:r w:rsidR="0051437A">
        <w:rPr>
          <w:rFonts w:ascii="Tahoma" w:eastAsia="Calibri" w:hAnsi="Tahoma" w:cs="Tahoma"/>
          <w:b/>
          <w:bCs/>
        </w:rPr>
        <w:t>JUNFIE</w:t>
      </w:r>
    </w:p>
    <w:p w14:paraId="650FA080" w14:textId="77777777" w:rsidR="001F4DDE" w:rsidRDefault="001F4DDE">
      <w:pPr>
        <w:rPr>
          <w:rFonts w:ascii="Tahoma" w:eastAsia="Calibri" w:hAnsi="Tahoma" w:cs="Tahoma"/>
          <w:b/>
          <w:bCs/>
        </w:rPr>
      </w:pPr>
    </w:p>
    <w:p w14:paraId="1AAB250A" w14:textId="2FECC5FE" w:rsidR="00934B89" w:rsidRDefault="00934B89">
      <w:pPr>
        <w:rPr>
          <w:rFonts w:ascii="Tahoma" w:eastAsia="Calibri" w:hAnsi="Tahoma" w:cs="Tahoma"/>
          <w:b/>
          <w:bCs/>
        </w:rPr>
      </w:pPr>
    </w:p>
    <w:p w14:paraId="70E9D2ED" w14:textId="77777777" w:rsidR="00934B89" w:rsidRDefault="00934B89">
      <w:pPr>
        <w:rPr>
          <w:rFonts w:ascii="Tahoma" w:eastAsia="Calibri" w:hAnsi="Tahoma" w:cs="Tahoma"/>
          <w:b/>
          <w:bCs/>
        </w:rPr>
      </w:pPr>
    </w:p>
    <w:p w14:paraId="246637EE" w14:textId="2B26B4B0" w:rsidR="00934B89" w:rsidRDefault="00934B89">
      <w:pPr>
        <w:rPr>
          <w:rFonts w:ascii="Tahoma" w:eastAsia="Calibri" w:hAnsi="Tahoma" w:cs="Tahoma"/>
          <w:b/>
          <w:bCs/>
        </w:rPr>
      </w:pPr>
    </w:p>
    <w:p w14:paraId="3F4CCB43" w14:textId="77777777" w:rsidR="00934B89" w:rsidRDefault="00934B89">
      <w:pPr>
        <w:rPr>
          <w:rFonts w:ascii="Tahoma" w:eastAsia="Calibri" w:hAnsi="Tahoma" w:cs="Tahoma"/>
          <w:b/>
          <w:bCs/>
        </w:rPr>
      </w:pPr>
    </w:p>
    <w:p w14:paraId="32AED59D" w14:textId="77777777" w:rsidR="00934B89" w:rsidRDefault="00934B89">
      <w:pPr>
        <w:rPr>
          <w:rFonts w:ascii="Tahoma" w:eastAsia="Calibri" w:hAnsi="Tahoma" w:cs="Tahoma"/>
          <w:b/>
          <w:bCs/>
        </w:rPr>
      </w:pPr>
    </w:p>
    <w:p w14:paraId="27B5883A" w14:textId="7BE77224" w:rsidR="00934B89" w:rsidRDefault="00934B89">
      <w:pPr>
        <w:rPr>
          <w:rFonts w:ascii="Tahoma" w:eastAsia="Calibri" w:hAnsi="Tahoma" w:cs="Tahoma"/>
          <w:b/>
          <w:bCs/>
        </w:rPr>
      </w:pPr>
    </w:p>
    <w:p w14:paraId="4DC53975" w14:textId="56C27643" w:rsidR="00934B89" w:rsidRDefault="00934B89">
      <w:pPr>
        <w:rPr>
          <w:rFonts w:ascii="Tahoma" w:eastAsia="Calibri" w:hAnsi="Tahoma" w:cs="Tahoma"/>
          <w:b/>
          <w:bCs/>
        </w:rPr>
      </w:pPr>
    </w:p>
    <w:p w14:paraId="28FD63E2" w14:textId="77777777" w:rsidR="00934B89" w:rsidRDefault="00934B89">
      <w:pPr>
        <w:rPr>
          <w:rFonts w:ascii="Tahoma" w:eastAsia="Calibri" w:hAnsi="Tahoma" w:cs="Tahoma"/>
          <w:b/>
          <w:bCs/>
        </w:rPr>
      </w:pPr>
    </w:p>
    <w:p w14:paraId="0862E4F8" w14:textId="40BE05B1" w:rsidR="00934B89" w:rsidRDefault="00934B89">
      <w:pPr>
        <w:rPr>
          <w:rFonts w:ascii="Tahoma" w:eastAsia="Calibri" w:hAnsi="Tahoma" w:cs="Tahoma"/>
          <w:b/>
          <w:bCs/>
        </w:rPr>
      </w:pPr>
    </w:p>
    <w:p w14:paraId="15B98EB7" w14:textId="7DB7A6B2" w:rsidR="00934B89" w:rsidRDefault="00934B89">
      <w:pPr>
        <w:rPr>
          <w:rFonts w:ascii="Tahoma" w:eastAsia="Calibri" w:hAnsi="Tahoma" w:cs="Tahoma"/>
          <w:b/>
          <w:bCs/>
        </w:rPr>
      </w:pPr>
    </w:p>
    <w:p w14:paraId="6E7A6BEE" w14:textId="5D3B34A9" w:rsidR="00934B89" w:rsidRDefault="00934B89">
      <w:pPr>
        <w:rPr>
          <w:rFonts w:ascii="Tahoma" w:eastAsia="Calibri" w:hAnsi="Tahoma" w:cs="Tahoma"/>
          <w:b/>
          <w:bCs/>
        </w:rPr>
      </w:pPr>
    </w:p>
    <w:p w14:paraId="250B4019" w14:textId="761694EB" w:rsidR="00934B89" w:rsidRDefault="00934B89">
      <w:pPr>
        <w:rPr>
          <w:rFonts w:ascii="Tahoma" w:eastAsia="Calibri" w:hAnsi="Tahoma" w:cs="Tahoma"/>
          <w:b/>
          <w:bCs/>
        </w:rPr>
      </w:pPr>
    </w:p>
    <w:p w14:paraId="66658A39" w14:textId="2BBBB467" w:rsidR="00D2383B" w:rsidRPr="00934B89" w:rsidRDefault="00A2547D">
      <w:pPr>
        <w:rPr>
          <w:rFonts w:ascii="Tahoma" w:eastAsia="Calibri" w:hAnsi="Tahoma" w:cs="Tahoma"/>
          <w:b/>
          <w:bCs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4100E47" wp14:editId="2A4E3A48">
                <wp:simplePos x="0" y="0"/>
                <wp:positionH relativeFrom="column">
                  <wp:posOffset>8407400</wp:posOffset>
                </wp:positionH>
                <wp:positionV relativeFrom="paragraph">
                  <wp:posOffset>-800100</wp:posOffset>
                </wp:positionV>
                <wp:extent cx="0" cy="10515600"/>
                <wp:effectExtent l="6350" t="9525" r="12700" b="9525"/>
                <wp:wrapNone/>
                <wp:docPr id="50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515600"/>
                        </a:xfrm>
                        <a:prstGeom prst="straightConnector1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5376C2" id="AutoShape 62" o:spid="_x0000_s1026" type="#_x0000_t32" style="position:absolute;margin-left:662pt;margin-top:-63pt;width:0;height:828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" strokeweight=".5pt">
                <v:stroke dashstyle="1 1" endcap="round"/>
              </v:shape>
            </w:pict>
          </mc:Fallback>
        </mc:AlternateContent>
      </w:r>
      <w:r w:rsidR="00BC3277"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AB9B712" wp14:editId="5B04ACCE">
                <wp:simplePos x="0" y="0"/>
                <wp:positionH relativeFrom="column">
                  <wp:posOffset>-2235200</wp:posOffset>
                </wp:positionH>
                <wp:positionV relativeFrom="paragraph">
                  <wp:posOffset>6458585</wp:posOffset>
                </wp:positionV>
                <wp:extent cx="661968450" cy="154305"/>
                <wp:effectExtent l="12700" t="10160" r="6350" b="6985"/>
                <wp:wrapNone/>
                <wp:docPr id="38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61968450" cy="154305"/>
                        </a:xfrm>
                        <a:prstGeom prst="straightConnector1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A77D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4" o:spid="_x0000_s1026" type="#_x0000_t32" style="position:absolute;margin-left:-176pt;margin-top:508.55pt;width:52123.5pt;height:12.15pt;flip:x y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" strokeweight=".5pt">
                <v:stroke dashstyle="1 1" endcap="round"/>
              </v:shape>
            </w:pict>
          </mc:Fallback>
        </mc:AlternateContent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5C050" wp14:editId="776674AE">
                <wp:simplePos x="0" y="0"/>
                <wp:positionH relativeFrom="column">
                  <wp:posOffset>-908050</wp:posOffset>
                </wp:positionH>
                <wp:positionV relativeFrom="paragraph">
                  <wp:posOffset>7217410</wp:posOffset>
                </wp:positionV>
                <wp:extent cx="661968450" cy="154305"/>
                <wp:effectExtent l="6350" t="6985" r="12700" b="10160"/>
                <wp:wrapNone/>
                <wp:docPr id="35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61968450" cy="154305"/>
                        </a:xfrm>
                        <a:prstGeom prst="straightConnector1">
                          <a:avLst/>
                        </a:prstGeom>
                        <a:noFill/>
                        <a:ln w="6350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16BA6" id="AutoShape 33" o:spid="_x0000_s1026" type="#_x0000_t32" style="position:absolute;margin-left:-71.5pt;margin-top:568.3pt;width:52123.5pt;height:12.1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" strokeweight=".5pt">
                <v:stroke dashstyle="1 1" endcap="round"/>
              </v:shape>
            </w:pict>
          </mc:Fallback>
        </mc:AlternateContent>
      </w:r>
    </w:p>
    <w:sectPr w:rsidR="00D2383B" w:rsidRPr="00934B89" w:rsidSect="00290587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FC2"/>
    <w:rsid w:val="00006C42"/>
    <w:rsid w:val="00011F01"/>
    <w:rsid w:val="00012A9E"/>
    <w:rsid w:val="00017D05"/>
    <w:rsid w:val="0002312F"/>
    <w:rsid w:val="00024DA1"/>
    <w:rsid w:val="000273A8"/>
    <w:rsid w:val="00035730"/>
    <w:rsid w:val="00063701"/>
    <w:rsid w:val="000718AA"/>
    <w:rsid w:val="000736B4"/>
    <w:rsid w:val="00080B3D"/>
    <w:rsid w:val="00080BCE"/>
    <w:rsid w:val="0008101C"/>
    <w:rsid w:val="00085F14"/>
    <w:rsid w:val="000939B6"/>
    <w:rsid w:val="00094796"/>
    <w:rsid w:val="00097BAF"/>
    <w:rsid w:val="00097E1F"/>
    <w:rsid w:val="000B1C34"/>
    <w:rsid w:val="000B1C37"/>
    <w:rsid w:val="000B6953"/>
    <w:rsid w:val="000C3E2F"/>
    <w:rsid w:val="000E11E7"/>
    <w:rsid w:val="000E557D"/>
    <w:rsid w:val="0010276D"/>
    <w:rsid w:val="00104F52"/>
    <w:rsid w:val="0011426C"/>
    <w:rsid w:val="00152C7F"/>
    <w:rsid w:val="00152E22"/>
    <w:rsid w:val="0015653A"/>
    <w:rsid w:val="0016008E"/>
    <w:rsid w:val="001714D5"/>
    <w:rsid w:val="00176508"/>
    <w:rsid w:val="00190ECA"/>
    <w:rsid w:val="001B13CA"/>
    <w:rsid w:val="001B1A1B"/>
    <w:rsid w:val="001C755A"/>
    <w:rsid w:val="001D5F78"/>
    <w:rsid w:val="001E4C0A"/>
    <w:rsid w:val="001F4DDE"/>
    <w:rsid w:val="002047F9"/>
    <w:rsid w:val="00205288"/>
    <w:rsid w:val="002078EE"/>
    <w:rsid w:val="002225D9"/>
    <w:rsid w:val="002268AC"/>
    <w:rsid w:val="00244549"/>
    <w:rsid w:val="00251E3B"/>
    <w:rsid w:val="00260229"/>
    <w:rsid w:val="00262368"/>
    <w:rsid w:val="00263AD9"/>
    <w:rsid w:val="00267588"/>
    <w:rsid w:val="002901A5"/>
    <w:rsid w:val="00290587"/>
    <w:rsid w:val="002B6390"/>
    <w:rsid w:val="002C1613"/>
    <w:rsid w:val="002C30B2"/>
    <w:rsid w:val="002D27FC"/>
    <w:rsid w:val="002D65D4"/>
    <w:rsid w:val="002F05F2"/>
    <w:rsid w:val="003031AD"/>
    <w:rsid w:val="00303F44"/>
    <w:rsid w:val="00325013"/>
    <w:rsid w:val="0032605E"/>
    <w:rsid w:val="00354CD1"/>
    <w:rsid w:val="00362C8A"/>
    <w:rsid w:val="00365B0E"/>
    <w:rsid w:val="00367D92"/>
    <w:rsid w:val="00371F89"/>
    <w:rsid w:val="003867A5"/>
    <w:rsid w:val="003A10A9"/>
    <w:rsid w:val="003A38AC"/>
    <w:rsid w:val="003A575E"/>
    <w:rsid w:val="003A6D80"/>
    <w:rsid w:val="003B52C8"/>
    <w:rsid w:val="003D368C"/>
    <w:rsid w:val="003E794B"/>
    <w:rsid w:val="00404F8C"/>
    <w:rsid w:val="00434851"/>
    <w:rsid w:val="00446C06"/>
    <w:rsid w:val="00472E5D"/>
    <w:rsid w:val="004735E5"/>
    <w:rsid w:val="00475F5D"/>
    <w:rsid w:val="004932D5"/>
    <w:rsid w:val="00495559"/>
    <w:rsid w:val="004A1110"/>
    <w:rsid w:val="004A3317"/>
    <w:rsid w:val="004D040A"/>
    <w:rsid w:val="004E357D"/>
    <w:rsid w:val="00502B02"/>
    <w:rsid w:val="005053FC"/>
    <w:rsid w:val="00506FF4"/>
    <w:rsid w:val="00512331"/>
    <w:rsid w:val="0051437A"/>
    <w:rsid w:val="0052140F"/>
    <w:rsid w:val="00537AD4"/>
    <w:rsid w:val="005459F4"/>
    <w:rsid w:val="00546870"/>
    <w:rsid w:val="00566DC9"/>
    <w:rsid w:val="005671CC"/>
    <w:rsid w:val="00573658"/>
    <w:rsid w:val="00581F09"/>
    <w:rsid w:val="00582F59"/>
    <w:rsid w:val="005844DD"/>
    <w:rsid w:val="005945B5"/>
    <w:rsid w:val="005946EF"/>
    <w:rsid w:val="005D1A10"/>
    <w:rsid w:val="005E5C35"/>
    <w:rsid w:val="005E7171"/>
    <w:rsid w:val="005F56E1"/>
    <w:rsid w:val="00617A09"/>
    <w:rsid w:val="006269AA"/>
    <w:rsid w:val="00637201"/>
    <w:rsid w:val="006414C2"/>
    <w:rsid w:val="00642B36"/>
    <w:rsid w:val="006617AB"/>
    <w:rsid w:val="0066403B"/>
    <w:rsid w:val="00693E64"/>
    <w:rsid w:val="006C3C57"/>
    <w:rsid w:val="006E2418"/>
    <w:rsid w:val="00711FC4"/>
    <w:rsid w:val="00716284"/>
    <w:rsid w:val="007202A2"/>
    <w:rsid w:val="0072514C"/>
    <w:rsid w:val="007449DF"/>
    <w:rsid w:val="00781485"/>
    <w:rsid w:val="00781DC7"/>
    <w:rsid w:val="007A4D95"/>
    <w:rsid w:val="007B0507"/>
    <w:rsid w:val="007B6E7A"/>
    <w:rsid w:val="007C440F"/>
    <w:rsid w:val="007C6F3C"/>
    <w:rsid w:val="007D034A"/>
    <w:rsid w:val="007E6903"/>
    <w:rsid w:val="00804BDD"/>
    <w:rsid w:val="00821ADA"/>
    <w:rsid w:val="00824C72"/>
    <w:rsid w:val="008338AF"/>
    <w:rsid w:val="008365C2"/>
    <w:rsid w:val="00837F4E"/>
    <w:rsid w:val="00851D00"/>
    <w:rsid w:val="00851DB5"/>
    <w:rsid w:val="00856648"/>
    <w:rsid w:val="008779D0"/>
    <w:rsid w:val="008A61EC"/>
    <w:rsid w:val="008C2537"/>
    <w:rsid w:val="008D6829"/>
    <w:rsid w:val="008E4438"/>
    <w:rsid w:val="00916832"/>
    <w:rsid w:val="00920FBC"/>
    <w:rsid w:val="00934B89"/>
    <w:rsid w:val="00953284"/>
    <w:rsid w:val="00955B88"/>
    <w:rsid w:val="00956F7F"/>
    <w:rsid w:val="00966AD5"/>
    <w:rsid w:val="00975DD7"/>
    <w:rsid w:val="009B0B62"/>
    <w:rsid w:val="009B4A03"/>
    <w:rsid w:val="009D491B"/>
    <w:rsid w:val="009D4E88"/>
    <w:rsid w:val="009E1243"/>
    <w:rsid w:val="009E511F"/>
    <w:rsid w:val="00A0002D"/>
    <w:rsid w:val="00A2547D"/>
    <w:rsid w:val="00A44F2B"/>
    <w:rsid w:val="00A721F0"/>
    <w:rsid w:val="00A838D7"/>
    <w:rsid w:val="00A84874"/>
    <w:rsid w:val="00A908DC"/>
    <w:rsid w:val="00A972AB"/>
    <w:rsid w:val="00AE22F7"/>
    <w:rsid w:val="00AF103A"/>
    <w:rsid w:val="00AF1E5E"/>
    <w:rsid w:val="00AF50B9"/>
    <w:rsid w:val="00B179B1"/>
    <w:rsid w:val="00B25C32"/>
    <w:rsid w:val="00B4353A"/>
    <w:rsid w:val="00B44D84"/>
    <w:rsid w:val="00B514EC"/>
    <w:rsid w:val="00B70AE4"/>
    <w:rsid w:val="00B83DF3"/>
    <w:rsid w:val="00B850FA"/>
    <w:rsid w:val="00B86731"/>
    <w:rsid w:val="00B868D5"/>
    <w:rsid w:val="00BC1620"/>
    <w:rsid w:val="00BC3277"/>
    <w:rsid w:val="00C06B28"/>
    <w:rsid w:val="00C20F97"/>
    <w:rsid w:val="00C5504A"/>
    <w:rsid w:val="00C57C69"/>
    <w:rsid w:val="00C614D6"/>
    <w:rsid w:val="00C91143"/>
    <w:rsid w:val="00C97FC2"/>
    <w:rsid w:val="00CA0A6B"/>
    <w:rsid w:val="00CA0CB3"/>
    <w:rsid w:val="00CB3579"/>
    <w:rsid w:val="00CB6415"/>
    <w:rsid w:val="00D062D0"/>
    <w:rsid w:val="00D2383B"/>
    <w:rsid w:val="00D46F11"/>
    <w:rsid w:val="00D5199D"/>
    <w:rsid w:val="00D636A5"/>
    <w:rsid w:val="00D75614"/>
    <w:rsid w:val="00D75CDA"/>
    <w:rsid w:val="00DA1663"/>
    <w:rsid w:val="00DA1DF4"/>
    <w:rsid w:val="00DB4A3D"/>
    <w:rsid w:val="00DB6B46"/>
    <w:rsid w:val="00DC15F5"/>
    <w:rsid w:val="00DF0E49"/>
    <w:rsid w:val="00DF248D"/>
    <w:rsid w:val="00E01460"/>
    <w:rsid w:val="00E029DD"/>
    <w:rsid w:val="00E05B16"/>
    <w:rsid w:val="00E16295"/>
    <w:rsid w:val="00E219A7"/>
    <w:rsid w:val="00E27178"/>
    <w:rsid w:val="00E554FB"/>
    <w:rsid w:val="00E6187E"/>
    <w:rsid w:val="00E72EFD"/>
    <w:rsid w:val="00E73EB8"/>
    <w:rsid w:val="00E81626"/>
    <w:rsid w:val="00E832EE"/>
    <w:rsid w:val="00E863CF"/>
    <w:rsid w:val="00EB62DC"/>
    <w:rsid w:val="00EB7837"/>
    <w:rsid w:val="00EC6475"/>
    <w:rsid w:val="00ED797C"/>
    <w:rsid w:val="00ED7D39"/>
    <w:rsid w:val="00EF116D"/>
    <w:rsid w:val="00F01947"/>
    <w:rsid w:val="00F13C32"/>
    <w:rsid w:val="00F35BE6"/>
    <w:rsid w:val="00F37DC2"/>
    <w:rsid w:val="00F47A45"/>
    <w:rsid w:val="00F64840"/>
    <w:rsid w:val="00F65E75"/>
    <w:rsid w:val="00F94813"/>
    <w:rsid w:val="00F96ADF"/>
    <w:rsid w:val="00FD2C85"/>
    <w:rsid w:val="00FE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76144"/>
  <w15:docId w15:val="{70E5FD18-15EF-4D5F-A5AA-83ACEA5A3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C7F"/>
  </w:style>
  <w:style w:type="paragraph" w:styleId="Heading1">
    <w:name w:val="heading 1"/>
    <w:basedOn w:val="Normal"/>
    <w:next w:val="Normal"/>
    <w:link w:val="Heading1Char"/>
    <w:qFormat/>
    <w:rsid w:val="002D27FC"/>
    <w:pPr>
      <w:keepNext/>
      <w:spacing w:after="0" w:line="240" w:lineRule="auto"/>
      <w:jc w:val="right"/>
      <w:outlineLvl w:val="0"/>
    </w:pPr>
    <w:rPr>
      <w:rFonts w:ascii="Arial" w:eastAsia="Times New Roman" w:hAnsi="Arial" w:cs="Times New Roman"/>
      <w:i/>
      <w:iCs/>
      <w:sz w:val="16"/>
      <w:szCs w:val="24"/>
    </w:rPr>
  </w:style>
  <w:style w:type="paragraph" w:styleId="Heading2">
    <w:name w:val="heading 2"/>
    <w:basedOn w:val="Normal"/>
    <w:next w:val="Normal"/>
    <w:link w:val="Heading2Char"/>
    <w:qFormat/>
    <w:rsid w:val="002D27FC"/>
    <w:pPr>
      <w:keepNext/>
      <w:spacing w:after="0" w:line="240" w:lineRule="auto"/>
      <w:outlineLvl w:val="1"/>
    </w:pPr>
    <w:rPr>
      <w:rFonts w:ascii="Arial" w:eastAsia="Times New Roman" w:hAnsi="Arial" w:cs="Times New Roman"/>
      <w:i/>
      <w:iCs/>
      <w:sz w:val="16"/>
      <w:szCs w:val="24"/>
    </w:rPr>
  </w:style>
  <w:style w:type="paragraph" w:styleId="Heading3">
    <w:name w:val="heading 3"/>
    <w:basedOn w:val="Normal"/>
    <w:next w:val="Normal"/>
    <w:link w:val="Heading3Char"/>
    <w:qFormat/>
    <w:rsid w:val="002D27FC"/>
    <w:pPr>
      <w:keepNext/>
      <w:spacing w:before="120" w:after="0" w:line="240" w:lineRule="auto"/>
      <w:jc w:val="center"/>
      <w:outlineLvl w:val="2"/>
    </w:pPr>
    <w:rPr>
      <w:rFonts w:ascii="Arial" w:eastAsia="Times New Roman" w:hAnsi="Arial" w:cs="Times New Roman"/>
      <w:b/>
      <w:b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D27FC"/>
    <w:rPr>
      <w:rFonts w:ascii="Arial" w:eastAsia="Times New Roman" w:hAnsi="Arial" w:cs="Times New Roman"/>
      <w:i/>
      <w:iCs/>
      <w:sz w:val="16"/>
      <w:szCs w:val="24"/>
    </w:rPr>
  </w:style>
  <w:style w:type="character" w:customStyle="1" w:styleId="Heading2Char">
    <w:name w:val="Heading 2 Char"/>
    <w:basedOn w:val="DefaultParagraphFont"/>
    <w:link w:val="Heading2"/>
    <w:rsid w:val="002D27FC"/>
    <w:rPr>
      <w:rFonts w:ascii="Arial" w:eastAsia="Times New Roman" w:hAnsi="Arial" w:cs="Times New Roman"/>
      <w:i/>
      <w:iCs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2D27FC"/>
    <w:rPr>
      <w:rFonts w:ascii="Arial" w:eastAsia="Times New Roman" w:hAnsi="Arial" w:cs="Times New Roman"/>
      <w:b/>
      <w:bCs/>
      <w:sz w:val="20"/>
      <w:szCs w:val="24"/>
    </w:rPr>
  </w:style>
  <w:style w:type="paragraph" w:styleId="BodyText">
    <w:name w:val="Body Text"/>
    <w:basedOn w:val="Normal"/>
    <w:link w:val="BodyTextChar"/>
    <w:semiHidden/>
    <w:rsid w:val="002D27FC"/>
    <w:pPr>
      <w:spacing w:after="0" w:line="240" w:lineRule="auto"/>
    </w:pPr>
    <w:rPr>
      <w:rFonts w:ascii="Arial" w:eastAsia="Times New Roman" w:hAnsi="Arial" w:cs="Times New Roman"/>
      <w:sz w:val="1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2D27FC"/>
    <w:rPr>
      <w:rFonts w:ascii="Arial" w:eastAsia="Times New Roman" w:hAnsi="Arial" w:cs="Times New Roman"/>
      <w:sz w:val="14"/>
      <w:szCs w:val="24"/>
    </w:rPr>
  </w:style>
  <w:style w:type="paragraph" w:styleId="Caption">
    <w:name w:val="caption"/>
    <w:basedOn w:val="Normal"/>
    <w:next w:val="Normal"/>
    <w:qFormat/>
    <w:rsid w:val="002D27FC"/>
    <w:pPr>
      <w:spacing w:after="0" w:line="240" w:lineRule="auto"/>
      <w:jc w:val="center"/>
    </w:pPr>
    <w:rPr>
      <w:rFonts w:ascii="Arial" w:eastAsia="Times New Roman" w:hAnsi="Arial" w:cs="Times New Roman"/>
      <w:i/>
      <w:iCs/>
      <w:sz w:val="1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54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4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1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t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C8040-DD2A-4ED6-AB5E-1D37E2FDF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dtr</Template>
  <TotalTime>24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mindsettech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 T. Rivera</dc:creator>
  <cp:keywords/>
  <dc:description/>
  <cp:lastModifiedBy>ERIKA ASTUTO</cp:lastModifiedBy>
  <cp:revision>5</cp:revision>
  <cp:lastPrinted>2026-06-15T08:40:00Z</cp:lastPrinted>
  <dcterms:created xsi:type="dcterms:W3CDTF">2025-06-13T00:44:00Z</dcterms:created>
  <dcterms:modified xsi:type="dcterms:W3CDTF">2026-06-17T00:09:00Z</dcterms:modified>
</cp:coreProperties>
</file>